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087190" w:rsidRPr="00253E43" w14:paraId="6F648896" w14:textId="77777777" w:rsidTr="00724990">
        <w:trPr>
          <w:trHeight w:val="1148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355094AD" w14:textId="77777777" w:rsidR="00087190" w:rsidRPr="00253E43" w:rsidRDefault="00087190" w:rsidP="00EF476A"/>
        </w:tc>
      </w:tr>
      <w:tr w:rsidR="00087190" w:rsidRPr="00253E43" w14:paraId="423A6B2D" w14:textId="77777777" w:rsidTr="00FF225E">
        <w:trPr>
          <w:trHeight w:val="6352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7ED8D73A" w14:textId="77777777" w:rsidR="00087190" w:rsidRPr="00253E43" w:rsidRDefault="00087190" w:rsidP="00EF476A">
            <w:pPr>
              <w:rPr>
                <w:rFonts w:asciiTheme="majorHAnsi" w:eastAsiaTheme="majorEastAsia" w:hAnsiTheme="majorHAnsi" w:cstheme="majorBidi"/>
                <w:bCs/>
                <w:sz w:val="72"/>
                <w:szCs w:val="52"/>
                <w:lang w:bidi="es-ES"/>
              </w:rPr>
            </w:pPr>
          </w:p>
          <w:p w14:paraId="5FC5CC45" w14:textId="77777777" w:rsidR="00FF225E" w:rsidRPr="00253E43" w:rsidRDefault="00FF225E" w:rsidP="00EF476A"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EF28BE4" wp14:editId="59ED7E6C">
                      <wp:extent cx="3528695" cy="235267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52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A8ADB2" w14:textId="35B38A29" w:rsidR="00324550" w:rsidRPr="00D86945" w:rsidRDefault="00324550" w:rsidP="00FF225E">
                                  <w:pPr>
                                    <w:pStyle w:val="Ttulo"/>
                                    <w:jc w:val="left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Aplicación para la gestión del préstamo de libros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F28B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" filled="f" stroked="f" strokeweight=".5pt">
                      <v:textbox>
                        <w:txbxContent>
                          <w:p w14:paraId="5CA8ADB2" w14:textId="35B38A29" w:rsidR="00324550" w:rsidRPr="00D86945" w:rsidRDefault="00324550" w:rsidP="00FF225E">
                            <w:pPr>
                              <w:pStyle w:val="Ttulo"/>
                              <w:jc w:val="left"/>
                            </w:pPr>
                            <w:r>
                              <w:rPr>
                                <w:lang w:bidi="es-ES"/>
                              </w:rPr>
                              <w:t>Aplicación para la gestión del préstamo de libros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87190" w:rsidRPr="00253E43" w14:paraId="5736B930" w14:textId="77777777" w:rsidTr="00724990">
        <w:trPr>
          <w:trHeight w:val="1477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E1B5457BB45CE87203C8964FA7903"/>
              </w:placeholder>
              <w15:appearance w15:val="hidden"/>
            </w:sdtPr>
            <w:sdtEndPr/>
            <w:sdtContent>
              <w:p w14:paraId="562E7DB4" w14:textId="1EE9B5A5" w:rsidR="00087190" w:rsidRPr="00253E43" w:rsidRDefault="00714CDC" w:rsidP="00E653CD">
                <w:pPr>
                  <w:jc w:val="left"/>
                </w:pPr>
                <w:r w:rsidRPr="00253E43">
                  <w:rPr>
                    <w:rStyle w:val="SubttuloCar"/>
                    <w:b/>
                    <w:lang w:bidi="es-ES"/>
                  </w:rPr>
                  <w:t xml:space="preserve">1 de </w:t>
                </w:r>
                <w:r w:rsidR="00CC024F" w:rsidRPr="00253E43">
                  <w:rPr>
                    <w:rStyle w:val="SubttuloCar"/>
                    <w:b/>
                    <w:lang w:bidi="es-ES"/>
                  </w:rPr>
                  <w:t>JULIO -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</w:t>
                </w:r>
                <w:r w:rsidR="00A104A6">
                  <w:rPr>
                    <w:rStyle w:val="SubttuloCar"/>
                    <w:b/>
                    <w:lang w:bidi="es-ES"/>
                  </w:rPr>
                  <w:t>31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de </w:t>
                </w:r>
                <w:r w:rsidR="00AD52F2">
                  <w:rPr>
                    <w:rStyle w:val="SubttuloCar"/>
                    <w:b/>
                    <w:lang w:bidi="es-ES"/>
                  </w:rPr>
                  <w:t>AGOSTO</w:t>
                </w:r>
                <w:r w:rsidR="001358A2">
                  <w:rPr>
                    <w:rStyle w:val="SubttuloCar"/>
                    <w:b/>
                    <w:lang w:bidi="es-ES"/>
                  </w:rPr>
                  <w:t xml:space="preserve"> - 202</w:t>
                </w:r>
                <w:r w:rsidR="001E5C34">
                  <w:rPr>
                    <w:rStyle w:val="SubttuloCar"/>
                    <w:b/>
                    <w:lang w:bidi="es-ES"/>
                  </w:rPr>
                  <w:t>4</w:t>
                </w:r>
              </w:p>
            </w:sdtContent>
          </w:sdt>
          <w:p w14:paraId="509952DB" w14:textId="77777777" w:rsidR="00087190" w:rsidRPr="00253E43" w:rsidRDefault="00087190" w:rsidP="00E653CD">
            <w:pPr>
              <w:jc w:val="left"/>
            </w:pPr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717D1D9" wp14:editId="37DA38CA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9F9B0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50C8E0D" w14:textId="77777777" w:rsidR="00087190" w:rsidRPr="00253E43" w:rsidRDefault="00087190" w:rsidP="00E653CD">
            <w:pPr>
              <w:jc w:val="left"/>
            </w:pPr>
          </w:p>
          <w:p w14:paraId="6DB2512D" w14:textId="65701D96" w:rsidR="00087190" w:rsidRPr="00253E43" w:rsidRDefault="008E5637" w:rsidP="00E653CD">
            <w:pPr>
              <w:jc w:val="left"/>
              <w:rPr>
                <w:sz w:val="28"/>
                <w:szCs w:val="28"/>
              </w:rPr>
            </w:pPr>
            <w:sdt>
              <w:sdtPr>
                <w:id w:val="-1740469667"/>
                <w:placeholder>
                  <w:docPart w:val="A1416B8091134912B76ED011CB759EB3"/>
                </w:placeholder>
                <w15:appearance w15:val="hidden"/>
              </w:sdtPr>
              <w:sdtEndPr>
                <w:rPr>
                  <w:sz w:val="28"/>
                  <w:szCs w:val="28"/>
                </w:rPr>
              </w:sdtEndPr>
              <w:sdtContent>
                <w:r w:rsidR="00CC024F" w:rsidRPr="00253E43">
                  <w:rPr>
                    <w:sz w:val="28"/>
                    <w:szCs w:val="28"/>
                  </w:rPr>
                  <w:t>IES</w:t>
                </w:r>
                <w:r w:rsidR="00087190" w:rsidRPr="00253E43">
                  <w:rPr>
                    <w:sz w:val="28"/>
                    <w:szCs w:val="28"/>
                  </w:rPr>
                  <w:t>. Arcipreste de Hita</w:t>
                </w:r>
              </w:sdtContent>
            </w:sdt>
          </w:p>
          <w:p w14:paraId="6CE11DFC" w14:textId="77777777" w:rsidR="00087190" w:rsidRPr="00253E43" w:rsidRDefault="00087190" w:rsidP="00E653CD">
            <w:pPr>
              <w:jc w:val="left"/>
              <w:rPr>
                <w:sz w:val="28"/>
                <w:szCs w:val="28"/>
              </w:rPr>
            </w:pPr>
            <w:r w:rsidRPr="00253E43">
              <w:rPr>
                <w:sz w:val="28"/>
                <w:szCs w:val="28"/>
                <w:lang w:bidi="es-ES"/>
              </w:rPr>
              <w:t xml:space="preserve">Creado por: </w:t>
            </w:r>
            <w:sdt>
              <w:sdtPr>
                <w:rPr>
                  <w:sz w:val="28"/>
                  <w:szCs w:val="28"/>
                </w:rPr>
                <w:alias w:val="Su nombre"/>
                <w:tag w:val="Su nombre"/>
                <w:id w:val="-180584491"/>
                <w:placeholder>
                  <w:docPart w:val="8A7819D05EC44BAE8DDC09CEBFA5805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Pr="00253E43">
                  <w:rPr>
                    <w:sz w:val="28"/>
                    <w:szCs w:val="28"/>
                  </w:rPr>
                  <w:t>César San Juan Pastor</w:t>
                </w:r>
              </w:sdtContent>
            </w:sdt>
          </w:p>
          <w:p w14:paraId="13484975" w14:textId="77777777" w:rsidR="00087190" w:rsidRPr="00253E43" w:rsidRDefault="00087190" w:rsidP="00EF476A"/>
        </w:tc>
      </w:tr>
    </w:tbl>
    <w:p w14:paraId="696B3C4E" w14:textId="77777777" w:rsidR="00D077E9" w:rsidRPr="00253E43" w:rsidRDefault="00724990" w:rsidP="00DF03CC">
      <w:pPr>
        <w:ind w:left="720" w:hanging="720"/>
      </w:pPr>
      <w:r w:rsidRPr="00253E4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9C177BF" wp14:editId="1E1BB67A">
            <wp:simplePos x="0" y="0"/>
            <wp:positionH relativeFrom="column">
              <wp:posOffset>-746760</wp:posOffset>
            </wp:positionH>
            <wp:positionV relativeFrom="page">
              <wp:posOffset>990601</wp:posOffset>
            </wp:positionV>
            <wp:extent cx="7760970" cy="5676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3422DD" wp14:editId="732A4921">
                <wp:simplePos x="0" y="0"/>
                <wp:positionH relativeFrom="column">
                  <wp:posOffset>-203835</wp:posOffset>
                </wp:positionH>
                <wp:positionV relativeFrom="page">
                  <wp:posOffset>990600</wp:posOffset>
                </wp:positionV>
                <wp:extent cx="3938905" cy="5676900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67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69A6C51" id="Rectángulo 3" o:spid="_x0000_s1026" alt="rectángulo blanco para texto en portada" style="position:absolute;margin-left:-16.05pt;margin-top:78pt;width:310.15pt;height:44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84476D1" wp14:editId="358F0545">
                <wp:simplePos x="0" y="0"/>
                <wp:positionH relativeFrom="column">
                  <wp:posOffset>-746760</wp:posOffset>
                </wp:positionH>
                <wp:positionV relativeFrom="page">
                  <wp:posOffset>19050</wp:posOffset>
                </wp:positionV>
                <wp:extent cx="7760970" cy="1066800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668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FF08AF8" id="Rectángulo 2" o:spid="_x0000_s1026" alt="rectángulo de color" style="position:absolute;margin-left:-58.8pt;margin-top:1.5pt;width:611.1pt;height:840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" fillcolor="#34aba2 [3206]" stroked="f" strokeweight="2pt">
                <w10:wrap anchory="page"/>
              </v:rect>
            </w:pict>
          </mc:Fallback>
        </mc:AlternateContent>
      </w:r>
    </w:p>
    <w:p w14:paraId="51F55C51" w14:textId="77777777" w:rsidR="00D077E9" w:rsidRPr="00253E43" w:rsidRDefault="00AB02A7" w:rsidP="00EF476A">
      <w:r w:rsidRPr="00253E4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AC9FDA2" wp14:editId="42141A53">
            <wp:simplePos x="0" y="0"/>
            <wp:positionH relativeFrom="column">
              <wp:posOffset>4949190</wp:posOffset>
            </wp:positionH>
            <wp:positionV relativeFrom="paragraph">
              <wp:posOffset>7866757</wp:posOffset>
            </wp:positionV>
            <wp:extent cx="1803303" cy="500338"/>
            <wp:effectExtent l="0" t="0" r="6985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0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253E43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/>
        </w:rPr>
        <w:id w:val="155037708"/>
        <w:docPartObj>
          <w:docPartGallery w:val="Table of Contents"/>
          <w:docPartUnique/>
        </w:docPartObj>
      </w:sdtPr>
      <w:sdtEndPr/>
      <w:sdtContent>
        <w:p w14:paraId="4CE3836A" w14:textId="77777777" w:rsidR="001720B0" w:rsidRPr="00253E43" w:rsidRDefault="001720B0" w:rsidP="00EF476A">
          <w:pPr>
            <w:pStyle w:val="TtuloTDC"/>
            <w:rPr>
              <w:color w:val="auto"/>
            </w:rPr>
          </w:pPr>
          <w:r w:rsidRPr="00253E43">
            <w:rPr>
              <w:color w:val="auto"/>
            </w:rPr>
            <w:t>Contenido</w:t>
          </w:r>
        </w:p>
        <w:p w14:paraId="7AA874AB" w14:textId="28DECD37" w:rsidR="00E61488" w:rsidRDefault="001720B0">
          <w:pPr>
            <w:pStyle w:val="TDC1"/>
            <w:rPr>
              <w:noProof/>
              <w:sz w:val="22"/>
              <w:szCs w:val="22"/>
              <w:lang w:eastAsia="es-ES"/>
            </w:rPr>
          </w:pPr>
          <w:r w:rsidRPr="00253E43">
            <w:rPr>
              <w:b/>
              <w:bCs/>
            </w:rPr>
            <w:fldChar w:fldCharType="begin"/>
          </w:r>
          <w:r w:rsidRPr="00253E43">
            <w:rPr>
              <w:b/>
              <w:bCs/>
            </w:rPr>
            <w:instrText xml:space="preserve"> TOC \o "1-3" \h \z \u </w:instrText>
          </w:r>
          <w:r w:rsidRPr="00253E43">
            <w:rPr>
              <w:b/>
              <w:bCs/>
            </w:rPr>
            <w:fldChar w:fldCharType="separate"/>
          </w:r>
          <w:hyperlink w:anchor="_Toc198889679" w:history="1">
            <w:r w:rsidR="00E61488" w:rsidRPr="005A6BCE">
              <w:rPr>
                <w:rStyle w:val="Hipervnculo"/>
                <w:noProof/>
                <w:lang w:bidi="es-ES"/>
              </w:rPr>
              <w:t>Estudio inicial de la aplicación</w:t>
            </w:r>
            <w:r w:rsidR="00E61488">
              <w:rPr>
                <w:noProof/>
                <w:webHidden/>
              </w:rPr>
              <w:tab/>
            </w:r>
            <w:r w:rsidR="00E61488">
              <w:rPr>
                <w:noProof/>
                <w:webHidden/>
              </w:rPr>
              <w:fldChar w:fldCharType="begin"/>
            </w:r>
            <w:r w:rsidR="00E61488">
              <w:rPr>
                <w:noProof/>
                <w:webHidden/>
              </w:rPr>
              <w:instrText xml:space="preserve"> PAGEREF _Toc198889679 \h </w:instrText>
            </w:r>
            <w:r w:rsidR="00E61488">
              <w:rPr>
                <w:noProof/>
                <w:webHidden/>
              </w:rPr>
            </w:r>
            <w:r w:rsidR="00E61488">
              <w:rPr>
                <w:noProof/>
                <w:webHidden/>
              </w:rPr>
              <w:fldChar w:fldCharType="separate"/>
            </w:r>
            <w:r w:rsidR="00E61488">
              <w:rPr>
                <w:noProof/>
                <w:webHidden/>
              </w:rPr>
              <w:t>5</w:t>
            </w:r>
            <w:r w:rsidR="00E61488">
              <w:rPr>
                <w:noProof/>
                <w:webHidden/>
              </w:rPr>
              <w:fldChar w:fldCharType="end"/>
            </w:r>
          </w:hyperlink>
        </w:p>
        <w:p w14:paraId="2B90CD2B" w14:textId="185FB2CB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680" w:history="1">
            <w:r w:rsidRPr="005A6BCE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BA6A3" w14:textId="7B6CF8C4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681" w:history="1">
            <w:r w:rsidRPr="005A6BCE">
              <w:rPr>
                <w:rStyle w:val="Hipervnculo"/>
                <w:noProof/>
              </w:rPr>
              <w:t>Análisis de posibilidades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A802" w14:textId="28BD1175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682" w:history="1">
            <w:r w:rsidRPr="005A6BCE">
              <w:rPr>
                <w:rStyle w:val="Hipervnculo"/>
                <w:noProof/>
              </w:rPr>
              <w:t>Uso de una hoja Excel /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E4B09" w14:textId="38A0954A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683" w:history="1">
            <w:r w:rsidRPr="005A6BCE">
              <w:rPr>
                <w:rStyle w:val="Hipervnculo"/>
                <w:noProof/>
              </w:rPr>
              <w:t>Uso de una Base de datos y programación de la misma (Access)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19133" w14:textId="2CD9172D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684" w:history="1">
            <w:r w:rsidRPr="005A6BCE">
              <w:rPr>
                <w:rStyle w:val="Hipervnculo"/>
                <w:noProof/>
              </w:rPr>
              <w:t>Creación de una aplicación propia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C5852" w14:textId="7F194B24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685" w:history="1">
            <w:r w:rsidRPr="005A6BCE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5394D" w14:textId="171EF9FE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686" w:history="1">
            <w:r w:rsidRPr="005A6BCE">
              <w:rPr>
                <w:rStyle w:val="Hipervnculo"/>
                <w:noProof/>
              </w:rPr>
              <w:t>Requerimientos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40E05" w14:textId="54DAAB15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687" w:history="1">
            <w:r w:rsidRPr="005A6BCE">
              <w:rPr>
                <w:rStyle w:val="Hipervnculo"/>
                <w:noProof/>
              </w:rPr>
              <w:t>Requerimientos software y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AC7DC" w14:textId="73956053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688" w:history="1">
            <w:r w:rsidRPr="005A6BCE">
              <w:rPr>
                <w:rStyle w:val="Hipervnculo"/>
                <w:noProof/>
              </w:rPr>
              <w:t>Estudio de viabilidad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20815" w14:textId="6131EF76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689" w:history="1">
            <w:r w:rsidRPr="005A6BCE">
              <w:rPr>
                <w:rStyle w:val="Hipervnculo"/>
                <w:noProof/>
              </w:rPr>
              <w:t>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CDA34" w14:textId="0149E48D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690" w:history="1">
            <w:r w:rsidRPr="005A6BCE">
              <w:rPr>
                <w:rStyle w:val="Hipervnculo"/>
                <w:noProof/>
              </w:rPr>
              <w:t>Económica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BEF28" w14:textId="29B47C05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691" w:history="1">
            <w:r w:rsidRPr="005A6BCE">
              <w:rPr>
                <w:rStyle w:val="Hipervnculo"/>
                <w:noProof/>
              </w:rPr>
              <w:t>Operativa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2AB72" w14:textId="72C80566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692" w:history="1">
            <w:r w:rsidRPr="005A6BCE">
              <w:rPr>
                <w:rStyle w:val="Hipervnculo"/>
                <w:noProof/>
              </w:rPr>
              <w:t>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80D0E" w14:textId="2BCC64D0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693" w:history="1">
            <w:r w:rsidRPr="005A6BCE">
              <w:rPr>
                <w:rStyle w:val="Hipervnculo"/>
                <w:noProof/>
              </w:rPr>
              <w:t>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9A75A" w14:textId="680F971F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694" w:history="1">
            <w:r w:rsidRPr="005A6BCE">
              <w:rPr>
                <w:rStyle w:val="Hipervnculo"/>
                <w:noProof/>
              </w:rPr>
              <w:t>Secuenciación de las fases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61CA9" w14:textId="6DDDF0FD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695" w:history="1">
            <w:r w:rsidRPr="005A6BCE">
              <w:rPr>
                <w:rStyle w:val="Hipervnculo"/>
                <w:noProof/>
              </w:rPr>
              <w:t>Planificación de recursos y tiempos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647A0" w14:textId="351A462F" w:rsidR="00E61488" w:rsidRDefault="00E61488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98889696" w:history="1">
            <w:r w:rsidRPr="005A6BCE">
              <w:rPr>
                <w:rStyle w:val="Hipervnculo"/>
                <w:noProof/>
                <w:lang w:bidi="es-ES"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6A2DD" w14:textId="366E2E3C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697" w:history="1">
            <w:r w:rsidRPr="005A6BCE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2B4AD" w14:textId="124EE7BE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698" w:history="1">
            <w:r w:rsidRPr="005A6BCE">
              <w:rPr>
                <w:rStyle w:val="Hipervnculo"/>
                <w:noProof/>
              </w:rPr>
              <w:t>Carga de datos (RF1 RF2)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A3A1F" w14:textId="0D946CC3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699" w:history="1">
            <w:r w:rsidRPr="005A6BCE">
              <w:rPr>
                <w:rStyle w:val="Hipervnculo"/>
                <w:noProof/>
              </w:rPr>
              <w:t>Gestión alumnos (RF3)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498F9" w14:textId="0715D545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00" w:history="1">
            <w:r w:rsidRPr="005A6BCE">
              <w:rPr>
                <w:rStyle w:val="Hipervnculo"/>
                <w:noProof/>
              </w:rPr>
              <w:t>Gestión prestamos (RF4 RF6)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D368A" w14:textId="76D1CBA2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01" w:history="1">
            <w:r w:rsidRPr="005A6BCE">
              <w:rPr>
                <w:rStyle w:val="Hipervnculo"/>
                <w:noProof/>
              </w:rPr>
              <w:t>Gestión listados (RF7 RF8)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21ACE" w14:textId="1F0C4341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02" w:history="1">
            <w:r w:rsidRPr="005A6BCE">
              <w:rPr>
                <w:rStyle w:val="Hipervnculo"/>
                <w:noProof/>
              </w:rPr>
              <w:t>Preservar los datos (RF9 RF10)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B4666" w14:textId="3467F142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03" w:history="1">
            <w:r w:rsidRPr="005A6BCE">
              <w:rPr>
                <w:rStyle w:val="Hipervnculo"/>
                <w:noProof/>
              </w:rPr>
              <w:t>Descripción de los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890AB" w14:textId="0298F607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04" w:history="1">
            <w:r w:rsidRPr="005A6BCE">
              <w:rPr>
                <w:rStyle w:val="Hipervnculo"/>
                <w:noProof/>
              </w:rPr>
              <w:t>Carga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2D340" w14:textId="79242FEE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05" w:history="1">
            <w:r w:rsidRPr="005A6BCE">
              <w:rPr>
                <w:rStyle w:val="Hipervnculo"/>
                <w:noProof/>
              </w:rPr>
              <w:t>Gestión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F2401" w14:textId="198AFBC0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06" w:history="1">
            <w:r w:rsidRPr="005A6BCE">
              <w:rPr>
                <w:rStyle w:val="Hipervnculo"/>
                <w:noProof/>
              </w:rPr>
              <w:t>Gestión de prestamos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5079E" w14:textId="109E7E55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07" w:history="1">
            <w:r w:rsidRPr="005A6BCE">
              <w:rPr>
                <w:rStyle w:val="Hipervnculo"/>
                <w:noProof/>
              </w:rPr>
              <w:t>Gestión de listados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1F64A" w14:textId="4991E833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08" w:history="1">
            <w:r w:rsidRPr="005A6BCE">
              <w:rPr>
                <w:rStyle w:val="Hipervnculo"/>
                <w:noProof/>
              </w:rPr>
              <w:t>Preservar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25012" w14:textId="0F0F61B9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09" w:history="1">
            <w:r w:rsidRPr="005A6BCE">
              <w:rPr>
                <w:rStyle w:val="Hipervnculo"/>
                <w:noProof/>
              </w:rPr>
              <w:t>Diagrama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69E8D" w14:textId="04D67887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10" w:history="1">
            <w:r w:rsidRPr="005A6BCE">
              <w:rPr>
                <w:rStyle w:val="Hipervnculo"/>
                <w:noProof/>
              </w:rPr>
              <w:t>Diagrama de clases (diccionario de datos)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D632A" w14:textId="039E370C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11" w:history="1">
            <w:r w:rsidRPr="005A6BCE">
              <w:rPr>
                <w:rStyle w:val="Hipervnculo"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F0DD" w14:textId="424AD601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12" w:history="1">
            <w:r w:rsidRPr="005A6BCE">
              <w:rPr>
                <w:rStyle w:val="Hipervnculo"/>
                <w:noProof/>
              </w:rPr>
              <w:t>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2275F" w14:textId="53E3DEAF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13" w:history="1">
            <w:r w:rsidRPr="005A6BCE">
              <w:rPr>
                <w:rStyle w:val="Hipervnculo"/>
                <w:noProof/>
              </w:rPr>
              <w:t>Carga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D6696" w14:textId="7E96F8B2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14" w:history="1">
            <w:r w:rsidRPr="005A6BCE">
              <w:rPr>
                <w:rStyle w:val="Hipervnculo"/>
                <w:noProof/>
              </w:rPr>
              <w:t>Gestión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58B18" w14:textId="3D0E126A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15" w:history="1">
            <w:r w:rsidRPr="005A6BCE">
              <w:rPr>
                <w:rStyle w:val="Hipervnculo"/>
                <w:noProof/>
              </w:rPr>
              <w:t>Gestión de préstamos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5E245" w14:textId="78CE8CB7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16" w:history="1">
            <w:r w:rsidRPr="005A6BCE">
              <w:rPr>
                <w:rStyle w:val="Hipervnculo"/>
                <w:noProof/>
              </w:rPr>
              <w:t>Gestión de listados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66700" w14:textId="451E2B0B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17" w:history="1">
            <w:r w:rsidRPr="005A6BCE">
              <w:rPr>
                <w:rStyle w:val="Hipervnculo"/>
                <w:noProof/>
              </w:rPr>
              <w:t>Preservar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A6775" w14:textId="376BD5E3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18" w:history="1">
            <w:r w:rsidRPr="005A6BCE">
              <w:rPr>
                <w:rStyle w:val="Hipervnculo"/>
                <w:noProof/>
              </w:rPr>
              <w:t>Esquema Entidad /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FC21A" w14:textId="79A85465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19" w:history="1">
            <w:r w:rsidRPr="005A6BCE">
              <w:rPr>
                <w:rStyle w:val="Hipervnculo"/>
                <w:noProof/>
              </w:rPr>
              <w:t>Modelo relacional y normalización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4E0A" w14:textId="17512026" w:rsidR="00E61488" w:rsidRDefault="00E61488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98889720" w:history="1">
            <w:r w:rsidRPr="005A6BCE">
              <w:rPr>
                <w:rStyle w:val="Hipervnculo"/>
                <w:noProof/>
              </w:rPr>
              <w:t>Diseño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CB35D" w14:textId="3EA09221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21" w:history="1">
            <w:r w:rsidRPr="005A6BCE">
              <w:rPr>
                <w:rStyle w:val="Hipervnculo"/>
                <w:noProof/>
              </w:rPr>
              <w:t>Diseño físico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9FFFC" w14:textId="3CE3BDB2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22" w:history="1">
            <w:r w:rsidRPr="005A6BCE">
              <w:rPr>
                <w:rStyle w:val="Hipervnculo"/>
                <w:noProof/>
              </w:rPr>
              <w:t>Sql de creación (MySQL)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E0A24" w14:textId="4740017F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23" w:history="1">
            <w:r w:rsidRPr="005A6BCE">
              <w:rPr>
                <w:rStyle w:val="Hipervnculo"/>
                <w:noProof/>
              </w:rPr>
              <w:t>Estructura de almacenamiento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7C546" w14:textId="23362278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24" w:history="1">
            <w:r w:rsidRPr="005A6BCE">
              <w:rPr>
                <w:rStyle w:val="Hipervnculo"/>
                <w:noProof/>
              </w:rPr>
              <w:t>Diseño de procedimientos especiales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7CFC4" w14:textId="7DC9C935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25" w:history="1">
            <w:r w:rsidRPr="005A6BCE">
              <w:rPr>
                <w:rStyle w:val="Hipervnculo"/>
                <w:noProof/>
              </w:rPr>
              <w:t>Configuración de la aplicación.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A4D0A" w14:textId="414838C5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26" w:history="1">
            <w:r w:rsidRPr="005A6BCE">
              <w:rPr>
                <w:rStyle w:val="Hipervnculo"/>
                <w:noProof/>
              </w:rPr>
              <w:t>Estructura del fichero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A612D" w14:textId="1C599CF8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27" w:history="1">
            <w:r w:rsidRPr="005A6BCE">
              <w:rPr>
                <w:rStyle w:val="Hipervnculo"/>
                <w:noProof/>
              </w:rPr>
              <w:t>Diseño de la estructura de clases y librerías (diagrama de clases)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EDC60" w14:textId="31A3D711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28" w:history="1">
            <w:r w:rsidRPr="005A6BCE">
              <w:rPr>
                <w:rStyle w:val="Hipervnculo"/>
                <w:noProof/>
              </w:rPr>
              <w:t>Diseño de la 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957B1" w14:textId="0E008C78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29" w:history="1">
            <w:r w:rsidRPr="005A6BCE">
              <w:rPr>
                <w:rStyle w:val="Hipervnculo"/>
                <w:noProof/>
              </w:rPr>
              <w:t>Diseño de movimiento de ventanas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61538" w14:textId="5DFBB792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30" w:history="1">
            <w:r w:rsidRPr="005A6BCE">
              <w:rPr>
                <w:rStyle w:val="Hipervnculo"/>
                <w:noProof/>
              </w:rPr>
              <w:t>Diseño de las ventanas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8B8D2" w14:textId="49FD3533" w:rsidR="00E61488" w:rsidRDefault="00E61488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98889731" w:history="1">
            <w:r w:rsidRPr="005A6BCE">
              <w:rPr>
                <w:rStyle w:val="Hipervnculo"/>
                <w:noProof/>
              </w:rPr>
              <w:t>Implementar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721F5" w14:textId="11527240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32" w:history="1">
            <w:r w:rsidRPr="005A6BCE">
              <w:rPr>
                <w:rStyle w:val="Hipervnculo"/>
                <w:noProof/>
              </w:rPr>
              <w:t>Indicadores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EB3C3" w14:textId="4A75EEF6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33" w:history="1">
            <w:r w:rsidRPr="005A6BCE">
              <w:rPr>
                <w:rStyle w:val="Hipervnculo"/>
                <w:noProof/>
              </w:rPr>
              <w:t>Elaboración de una batería de pruebas para detectar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2E7C7" w14:textId="77B5CF40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34" w:history="1">
            <w:r w:rsidRPr="005A6BCE">
              <w:rPr>
                <w:rStyle w:val="Hipervnculo"/>
                <w:noProof/>
              </w:rPr>
              <w:t>Evaluación y solución de incidencias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29004" w14:textId="72363994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35" w:history="1">
            <w:r w:rsidRPr="005A6BCE">
              <w:rPr>
                <w:rStyle w:val="Hipervnculo"/>
                <w:noProof/>
              </w:rPr>
              <w:t>Evaluación y seguimiento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BB14F" w14:textId="6A43C1F1" w:rsidR="00E61488" w:rsidRDefault="00E61488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98889736" w:history="1">
            <w:r w:rsidRPr="005A6BCE">
              <w:rPr>
                <w:rStyle w:val="Hipervnculo"/>
                <w:noProof/>
              </w:rPr>
              <w:t>Implantación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E04F5" w14:textId="36361B5E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37" w:history="1">
            <w:r w:rsidRPr="005A6BCE">
              <w:rPr>
                <w:rStyle w:val="Hipervnculo"/>
                <w:noProof/>
              </w:rPr>
              <w:t>Plan de implantación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0FC01" w14:textId="1BF6950A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38" w:history="1">
            <w:r w:rsidRPr="005A6BCE">
              <w:rPr>
                <w:rStyle w:val="Hipervnculo"/>
                <w:noProof/>
              </w:rPr>
              <w:t>Manual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07366" w14:textId="39AC0236" w:rsidR="00E61488" w:rsidRDefault="00E61488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98889739" w:history="1">
            <w:r w:rsidRPr="005A6BCE">
              <w:rPr>
                <w:rStyle w:val="Hipervnculo"/>
                <w:noProof/>
              </w:rPr>
              <w:t>Instalación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8035F" w14:textId="4F77EB27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40" w:history="1">
            <w:r w:rsidRPr="005A6BCE">
              <w:rPr>
                <w:rStyle w:val="Hipervnculo"/>
                <w:noProof/>
              </w:rPr>
              <w:t>Mejoras posibles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61BE5" w14:textId="797470B3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41" w:history="1">
            <w:r w:rsidRPr="005A6BCE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8E57F" w14:textId="417D4853" w:rsidR="00E61488" w:rsidRDefault="00E61488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98889742" w:history="1">
            <w:r w:rsidRPr="005A6BCE">
              <w:rPr>
                <w:rStyle w:val="Hipervnculo"/>
                <w:noProof/>
                <w:lang w:bidi="es-ES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93A03" w14:textId="58058BB2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43" w:history="1">
            <w:r w:rsidRPr="005A6BCE">
              <w:rPr>
                <w:rStyle w:val="Hipervnculo"/>
                <w:noProof/>
              </w:rPr>
              <w:t>Formulario de contrato usado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36F1D" w14:textId="3F087B28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44" w:history="1">
            <w:r w:rsidRPr="005A6BCE">
              <w:rPr>
                <w:rStyle w:val="Hipervnculo"/>
                <w:noProof/>
              </w:rPr>
              <w:t>Fichero exportado de Delphos (alumnos)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A8634" w14:textId="42755971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45" w:history="1">
            <w:r w:rsidRPr="005A6BCE">
              <w:rPr>
                <w:rStyle w:val="Hipervnculo"/>
                <w:noProof/>
              </w:rPr>
              <w:t>Ejemplo de formulario de satisfacción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B2420" w14:textId="19B3780E" w:rsidR="00E61488" w:rsidRDefault="00E61488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98889746" w:history="1">
            <w:r w:rsidRPr="005A6BCE">
              <w:rPr>
                <w:rStyle w:val="Hipervnculo"/>
                <w:noProof/>
              </w:rPr>
              <w:t>Datos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_Toc198889746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906E" w14:textId="62BA7A82" w:rsidR="001720B0" w:rsidRPr="00253E43" w:rsidRDefault="001720B0" w:rsidP="00EF476A">
          <w:r w:rsidRPr="00253E43">
            <w:rPr>
              <w:b/>
            </w:rPr>
            <w:fldChar w:fldCharType="end"/>
          </w:r>
        </w:p>
      </w:sdtContent>
    </w:sdt>
    <w:p w14:paraId="0B04D393" w14:textId="77777777" w:rsidR="00484566" w:rsidRPr="00484566" w:rsidRDefault="00484566" w:rsidP="00484566">
      <w:pPr>
        <w:rPr>
          <w:color w:val="FF0000"/>
          <w:lang w:eastAsia="es-ES"/>
        </w:rPr>
      </w:pPr>
    </w:p>
    <w:p w14:paraId="78E3A1E7" w14:textId="15617BB4" w:rsidR="0037151F" w:rsidRPr="00484566" w:rsidRDefault="0037151F" w:rsidP="00484566">
      <w:pPr>
        <w:rPr>
          <w:color w:val="FF0000"/>
        </w:rPr>
      </w:pPr>
      <w:r>
        <w:br w:type="page"/>
      </w:r>
    </w:p>
    <w:p w14:paraId="45E53AA8" w14:textId="77777777" w:rsidR="00AA146D" w:rsidRPr="00253E43" w:rsidRDefault="00AA146D" w:rsidP="005F72A2">
      <w:pPr>
        <w:pStyle w:val="TtuloTDC"/>
        <w:rPr>
          <w:color w:val="auto"/>
        </w:rPr>
      </w:pPr>
      <w:r w:rsidRPr="00253E43">
        <w:rPr>
          <w:color w:val="auto"/>
        </w:rPr>
        <w:lastRenderedPageBreak/>
        <w:t>Ilustraciones</w:t>
      </w:r>
    </w:p>
    <w:p w14:paraId="76519918" w14:textId="430B696A" w:rsidR="00A4165F" w:rsidRDefault="00A4165F" w:rsidP="00A4165F">
      <w:pPr>
        <w:rPr>
          <w:lang w:bidi="es-ES"/>
        </w:rPr>
      </w:pPr>
    </w:p>
    <w:p w14:paraId="26EE7447" w14:textId="77777777" w:rsidR="00E61488" w:rsidRDefault="00AA146D" w:rsidP="00A4165F">
      <w:pPr>
        <w:pStyle w:val="Tabladeilustraciones"/>
        <w:tabs>
          <w:tab w:val="right" w:leader="dot" w:pos="10024"/>
        </w:tabs>
        <w:rPr>
          <w:noProof/>
        </w:rPr>
      </w:pPr>
      <w:r>
        <w:rPr>
          <w:sz w:val="144"/>
          <w:szCs w:val="144"/>
          <w:lang w:bidi="es-ES"/>
        </w:rPr>
        <w:fldChar w:fldCharType="begin"/>
      </w:r>
      <w:r>
        <w:rPr>
          <w:sz w:val="144"/>
          <w:szCs w:val="144"/>
          <w:lang w:bidi="es-ES"/>
        </w:rPr>
        <w:instrText xml:space="preserve"> TOC \h \z \c "Ilustración" </w:instrText>
      </w:r>
      <w:r>
        <w:rPr>
          <w:sz w:val="144"/>
          <w:szCs w:val="144"/>
          <w:lang w:bidi="es-ES"/>
        </w:rPr>
        <w:fldChar w:fldCharType="end"/>
      </w:r>
      <w:r w:rsidR="00E61488">
        <w:rPr>
          <w:sz w:val="144"/>
          <w:szCs w:val="144"/>
          <w:lang w:bidi="es-ES"/>
        </w:rPr>
        <w:fldChar w:fldCharType="begin"/>
      </w:r>
      <w:r w:rsidR="00E61488">
        <w:rPr>
          <w:sz w:val="144"/>
          <w:szCs w:val="144"/>
          <w:lang w:bidi="es-ES"/>
        </w:rPr>
        <w:instrText xml:space="preserve"> TOC \h \z \c "Ilustración" </w:instrText>
      </w:r>
      <w:r w:rsidR="00E61488">
        <w:rPr>
          <w:sz w:val="144"/>
          <w:szCs w:val="144"/>
          <w:lang w:bidi="es-ES"/>
        </w:rPr>
        <w:fldChar w:fldCharType="separate"/>
      </w:r>
    </w:p>
    <w:p w14:paraId="24EF8F94" w14:textId="56CCBFB3" w:rsidR="00E61488" w:rsidRDefault="00E61488">
      <w:pPr>
        <w:pStyle w:val="Tabladeilustraciones"/>
        <w:tabs>
          <w:tab w:val="right" w:leader="dot" w:pos="10024"/>
        </w:tabs>
        <w:rPr>
          <w:noProof/>
          <w:sz w:val="22"/>
          <w:szCs w:val="22"/>
          <w:lang w:eastAsia="es-ES"/>
        </w:rPr>
      </w:pPr>
      <w:hyperlink r:id="rId11" w:anchor="_Toc198889656" w:history="1">
        <w:r w:rsidRPr="009D3B3C">
          <w:rPr>
            <w:rStyle w:val="Hipervnculo"/>
            <w:noProof/>
          </w:rPr>
          <w:t>Ilustración 1. Menu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563D4B2" w14:textId="2C85AD97" w:rsidR="00E61488" w:rsidRDefault="00E61488">
      <w:pPr>
        <w:pStyle w:val="Tabladeilustraciones"/>
        <w:tabs>
          <w:tab w:val="right" w:leader="dot" w:pos="10024"/>
        </w:tabs>
        <w:rPr>
          <w:noProof/>
          <w:sz w:val="22"/>
          <w:szCs w:val="22"/>
          <w:lang w:eastAsia="es-ES"/>
        </w:rPr>
      </w:pPr>
      <w:hyperlink r:id="rId12" w:anchor="_Toc198889657" w:history="1">
        <w:r w:rsidRPr="009D3B3C">
          <w:rPr>
            <w:rStyle w:val="Hipervnculo"/>
            <w:noProof/>
          </w:rPr>
          <w:t>Ilustración 2. Menu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1E35F6C" w14:textId="7125A43E" w:rsidR="00E61488" w:rsidRDefault="00E61488">
      <w:pPr>
        <w:pStyle w:val="Tabladeilustraciones"/>
        <w:tabs>
          <w:tab w:val="right" w:leader="dot" w:pos="10024"/>
        </w:tabs>
        <w:rPr>
          <w:noProof/>
          <w:sz w:val="22"/>
          <w:szCs w:val="22"/>
          <w:lang w:eastAsia="es-ES"/>
        </w:rPr>
      </w:pPr>
      <w:hyperlink r:id="rId13" w:anchor="_Toc198889658" w:history="1">
        <w:r w:rsidRPr="009D3B3C">
          <w:rPr>
            <w:rStyle w:val="Hipervnculo"/>
            <w:noProof/>
          </w:rPr>
          <w:t>Ilustración 3. Gestión Libros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AD072E5" w14:textId="3BEE0DC4" w:rsidR="00E61488" w:rsidRDefault="00E61488">
      <w:pPr>
        <w:pStyle w:val="Tabladeilustraciones"/>
        <w:tabs>
          <w:tab w:val="right" w:leader="dot" w:pos="10024"/>
        </w:tabs>
        <w:rPr>
          <w:noProof/>
          <w:sz w:val="22"/>
          <w:szCs w:val="22"/>
          <w:lang w:eastAsia="es-ES"/>
        </w:rPr>
      </w:pPr>
      <w:hyperlink r:id="rId14" w:anchor="_Toc198889659" w:history="1">
        <w:r w:rsidRPr="009D3B3C">
          <w:rPr>
            <w:rStyle w:val="Hipervnculo"/>
            <w:noProof/>
          </w:rPr>
          <w:t>Ilustración 4. Gestión Alumnos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9D4B208" w14:textId="3DFD85F0" w:rsidR="00E61488" w:rsidRDefault="00E61488">
      <w:pPr>
        <w:pStyle w:val="Tabladeilustraciones"/>
        <w:tabs>
          <w:tab w:val="right" w:leader="dot" w:pos="10024"/>
        </w:tabs>
        <w:rPr>
          <w:noProof/>
          <w:sz w:val="22"/>
          <w:szCs w:val="22"/>
          <w:lang w:eastAsia="es-ES"/>
        </w:rPr>
      </w:pPr>
      <w:hyperlink r:id="rId15" w:anchor="_Toc198889660" w:history="1">
        <w:r w:rsidRPr="009D3B3C">
          <w:rPr>
            <w:rStyle w:val="Hipervnculo"/>
            <w:noProof/>
          </w:rPr>
          <w:t>Ilustración 5. Gestión Préstamos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E1AB720" w14:textId="0C0B41F8" w:rsidR="00981F75" w:rsidRPr="00253E43" w:rsidRDefault="00E61488" w:rsidP="00A4165F">
      <w:pPr>
        <w:pStyle w:val="Tabladeilustraciones"/>
        <w:tabs>
          <w:tab w:val="right" w:leader="dot" w:pos="10024"/>
        </w:tabs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r>
        <w:rPr>
          <w:sz w:val="144"/>
          <w:szCs w:val="144"/>
          <w:lang w:bidi="es-ES"/>
        </w:rPr>
        <w:fldChar w:fldCharType="end"/>
      </w:r>
      <w:r w:rsidR="00981F75" w:rsidRPr="00253E43">
        <w:rPr>
          <w:sz w:val="144"/>
          <w:szCs w:val="144"/>
          <w:lang w:bidi="es-ES"/>
        </w:rPr>
        <w:br w:type="page"/>
      </w:r>
    </w:p>
    <w:p w14:paraId="41F030B9" w14:textId="77777777" w:rsidR="00D077E9" w:rsidRPr="00253E43" w:rsidRDefault="00A82D97" w:rsidP="005B7A05">
      <w:pPr>
        <w:pStyle w:val="Ttulo1"/>
        <w:jc w:val="center"/>
        <w:rPr>
          <w:sz w:val="144"/>
          <w:szCs w:val="144"/>
          <w:lang w:bidi="es-ES"/>
        </w:rPr>
      </w:pPr>
      <w:bookmarkStart w:id="1" w:name="_Toc49341783"/>
      <w:bookmarkStart w:id="2" w:name="_Toc198889679"/>
      <w:bookmarkStart w:id="3" w:name="_Toc198889748"/>
      <w:r w:rsidRPr="00253E43">
        <w:rPr>
          <w:sz w:val="144"/>
          <w:szCs w:val="144"/>
          <w:lang w:bidi="es-ES"/>
        </w:rPr>
        <w:lastRenderedPageBreak/>
        <w:t xml:space="preserve">Estudio </w:t>
      </w:r>
      <w:r w:rsidR="00337ABA" w:rsidRPr="00253E43">
        <w:rPr>
          <w:sz w:val="144"/>
          <w:szCs w:val="144"/>
          <w:lang w:bidi="es-ES"/>
        </w:rPr>
        <w:t xml:space="preserve">inicial </w:t>
      </w:r>
      <w:r w:rsidRPr="00253E43">
        <w:rPr>
          <w:sz w:val="144"/>
          <w:szCs w:val="144"/>
          <w:lang w:bidi="es-ES"/>
        </w:rPr>
        <w:t>de la aplicación</w:t>
      </w:r>
      <w:bookmarkEnd w:id="1"/>
      <w:bookmarkEnd w:id="2"/>
      <w:bookmarkEnd w:id="3"/>
    </w:p>
    <w:sdt>
      <w:sdtPr>
        <w:rPr>
          <w:rFonts w:eastAsiaTheme="majorEastAsia" w:cstheme="majorBidi"/>
          <w:b/>
          <w:sz w:val="36"/>
          <w:szCs w:val="26"/>
        </w:rPr>
        <w:id w:val="1660650702"/>
        <w:placeholder>
          <w:docPart w:val="14287CBABE2E478298E0575FD92ADA91"/>
        </w:placeholder>
        <w15:appearance w15:val="hidden"/>
      </w:sdtPr>
      <w:sdtEndPr>
        <w:rPr>
          <w:b w:val="0"/>
        </w:rPr>
      </w:sdtEndPr>
      <w:sdtContent>
        <w:p w14:paraId="368A0AD7" w14:textId="77777777" w:rsidR="004C63E4" w:rsidRPr="00253E43" w:rsidRDefault="004C63E4" w:rsidP="00DD1C91">
          <w:pPr>
            <w:spacing w:after="200"/>
            <w:jc w:val="left"/>
          </w:pPr>
        </w:p>
        <w:p w14:paraId="68CEA794" w14:textId="77777777" w:rsidR="004C63E4" w:rsidRPr="00253E43" w:rsidRDefault="004C63E4">
          <w:pPr>
            <w:spacing w:after="200"/>
            <w:jc w:val="left"/>
          </w:pPr>
          <w:r w:rsidRPr="00253E43">
            <w:br w:type="page"/>
          </w:r>
        </w:p>
        <w:p w14:paraId="5AFFD1EC" w14:textId="77777777" w:rsidR="00087190" w:rsidRPr="00253E43" w:rsidRDefault="00087190" w:rsidP="004C63E4">
          <w:pPr>
            <w:pStyle w:val="Ttulo2"/>
            <w:rPr>
              <w:b w:val="0"/>
            </w:rPr>
          </w:pPr>
          <w:bookmarkStart w:id="4" w:name="_Toc49341784"/>
          <w:bookmarkStart w:id="5" w:name="_Toc198889680"/>
          <w:bookmarkStart w:id="6" w:name="_Toc198889749"/>
          <w:r w:rsidRPr="00253E43">
            <w:rPr>
              <w:b w:val="0"/>
            </w:rPr>
            <w:lastRenderedPageBreak/>
            <w:t>Introducción</w:t>
          </w:r>
        </w:p>
      </w:sdtContent>
    </w:sdt>
    <w:bookmarkEnd w:id="6" w:displacedByCustomXml="prev"/>
    <w:bookmarkEnd w:id="5" w:displacedByCustomXml="prev"/>
    <w:bookmarkEnd w:id="4" w:displacedByCustomXml="prev"/>
    <w:p w14:paraId="23253FED" w14:textId="4290D224" w:rsidR="00087190" w:rsidRPr="00253E43" w:rsidRDefault="001E5C34" w:rsidP="00EF476A">
      <w:pPr>
        <w:ind w:firstLine="720"/>
      </w:pPr>
      <w:r>
        <w:t>Dado el problema del aumento de préstamos en concesión de beca del instituto y la creciente gestión del mismo se detecta una necesidad de minimizar costes y tiempos en la gestión de este proceso. El mismo empieza al comienzo del curso en septiembre con la determinación del alumnado que ha sido becado y los libros existentes en depósito del año anterior. Del mismo modo, se deben configurar los datos de los cursos y libros en este periodo. Una vez realizada la configuración el proceso de gestión es tedioso y farragoso, en el que se incluye quedar con los alumnos y firmar el contrato de cesión. Una vez finalizado el curso hay que recuperar estos libros y finalizar la cesión, comprobando que estén bien.</w:t>
      </w:r>
    </w:p>
    <w:p w14:paraId="67121DDE" w14:textId="77777777" w:rsidR="00EF476A" w:rsidRPr="00253E43" w:rsidRDefault="00EF476A" w:rsidP="00EF476A"/>
    <w:p w14:paraId="3D10C562" w14:textId="77777777" w:rsidR="00E77DA5" w:rsidRPr="00253E43" w:rsidRDefault="00087190" w:rsidP="00E77DA5">
      <w:pPr>
        <w:keepNext/>
        <w:jc w:val="center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1842C044" wp14:editId="53D6A993">
                <wp:extent cx="5422005" cy="590550"/>
                <wp:effectExtent l="0" t="0" r="26670" b="1905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590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33043" w14:textId="1222BEAB" w:rsidR="00324550" w:rsidRPr="00AC1D41" w:rsidRDefault="00324550" w:rsidP="00EF476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“En este sentido, nos vemos en la obligación de buscar mecanismos más eficientes para la gestión de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l préstamo de libros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2C044" id="Cuadro de texto 7" o:spid="_x0000_s1027" type="#_x0000_t202" style="width:426.9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" fillcolor="white [3201]" strokecolor="#024f75 [3204]" strokeweight="2pt">
                <v:textbox>
                  <w:txbxContent>
                    <w:p w14:paraId="30F33043" w14:textId="1222BEAB" w:rsidR="00324550" w:rsidRPr="00AC1D41" w:rsidRDefault="00324550" w:rsidP="00EF476A">
                      <w:pPr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“En este sentido, nos vemos en la obligación de buscar mecanismos más eficientes para la gestión de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l préstamo de libros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71247B" w14:textId="77777777" w:rsidR="0087605E" w:rsidRPr="00253E43" w:rsidRDefault="0087605E" w:rsidP="00EF476A"/>
    <w:bookmarkStart w:id="7" w:name="_Toc198889750" w:displacedByCustomXml="next"/>
    <w:bookmarkStart w:id="8" w:name="_Toc198889681" w:displacedByCustomXml="next"/>
    <w:bookmarkStart w:id="9" w:name="_Toc49341785" w:displacedByCustomXml="next"/>
    <w:sdt>
      <w:sdtPr>
        <w:rPr>
          <w:rFonts w:asciiTheme="majorHAnsi" w:hAnsiTheme="majorHAnsi"/>
          <w:b w:val="0"/>
          <w:color w:val="012639" w:themeColor="accent1" w:themeShade="7F"/>
          <w:sz w:val="24"/>
          <w:szCs w:val="24"/>
        </w:rPr>
        <w:id w:val="-10383449"/>
        <w:placeholder>
          <w:docPart w:val="4AED537FCCF94216AB7DDB66051DFA59"/>
        </w:placeholder>
        <w15:appearance w15:val="hidden"/>
      </w:sdtPr>
      <w:sdtEndPr>
        <w:rPr>
          <w:b/>
        </w:rPr>
      </w:sdtEndPr>
      <w:sdtContent>
        <w:p w14:paraId="165229F3" w14:textId="7D3AB93C" w:rsidR="00CC5BCC" w:rsidRPr="001E5C34" w:rsidRDefault="00CC5BCC" w:rsidP="001E5C34">
          <w:pPr>
            <w:pStyle w:val="Ttulo2"/>
            <w:rPr>
              <w:b w:val="0"/>
            </w:rPr>
          </w:pPr>
          <w:r w:rsidRPr="00253E43">
            <w:rPr>
              <w:b w:val="0"/>
            </w:rPr>
            <w:t>Análisis de posibilidades</w:t>
          </w:r>
          <w:bookmarkEnd w:id="9"/>
          <w:bookmarkEnd w:id="8"/>
          <w:bookmarkEnd w:id="7"/>
        </w:p>
        <w:p w14:paraId="0C1F1767" w14:textId="20B602A2" w:rsidR="00CC5BCC" w:rsidRPr="00253E43" w:rsidRDefault="001E5C34" w:rsidP="00CC5BCC">
          <w:pPr>
            <w:pStyle w:val="Ttulo3"/>
          </w:pPr>
          <w:bookmarkStart w:id="10" w:name="_Toc49341786"/>
          <w:bookmarkStart w:id="11" w:name="_Toc198889682"/>
          <w:bookmarkStart w:id="12" w:name="_Toc198889751"/>
          <w:r>
            <w:t>Uso de una hoja Excel / manual</w:t>
          </w:r>
        </w:p>
      </w:sdtContent>
    </w:sdt>
    <w:bookmarkEnd w:id="12" w:displacedByCustomXml="prev"/>
    <w:bookmarkEnd w:id="11" w:displacedByCustomXml="prev"/>
    <w:bookmarkEnd w:id="10" w:displacedByCustomXml="prev"/>
    <w:p w14:paraId="1DB35D8F" w14:textId="2B66E618" w:rsidR="00D34962" w:rsidRPr="00253E43" w:rsidRDefault="001E5C34" w:rsidP="00CC5BCC">
      <w:pPr>
        <w:pStyle w:val="Prrafodelista"/>
        <w:numPr>
          <w:ilvl w:val="0"/>
          <w:numId w:val="1"/>
        </w:numPr>
      </w:pPr>
      <w:r>
        <w:t>Es el mecanismo actual y es el que nos ha llevado a determinar que es poco eficiente y debe ser mejorado.</w:t>
      </w:r>
    </w:p>
    <w:p w14:paraId="0518FD03" w14:textId="77777777" w:rsidR="003B2453" w:rsidRPr="00253E43" w:rsidRDefault="003B2453" w:rsidP="003B2453">
      <w:pPr>
        <w:pStyle w:val="Prrafodelista"/>
      </w:pPr>
    </w:p>
    <w:p w14:paraId="2AAF0933" w14:textId="400EE94A" w:rsidR="00A15292" w:rsidRPr="00253E43" w:rsidRDefault="00A15292" w:rsidP="00A15292">
      <w:pPr>
        <w:pStyle w:val="Ttulo3"/>
      </w:pPr>
      <w:bookmarkStart w:id="13" w:name="_Toc49341787"/>
      <w:bookmarkStart w:id="14" w:name="_Toc198889683"/>
      <w:bookmarkStart w:id="15" w:name="_Toc198889752"/>
      <w:r w:rsidRPr="00253E43">
        <w:t xml:space="preserve">Uso de </w:t>
      </w:r>
      <w:bookmarkEnd w:id="13"/>
      <w:r w:rsidR="001E5C34">
        <w:t xml:space="preserve">una </w:t>
      </w:r>
      <w:r w:rsidR="009E35BF">
        <w:t>Base de datos</w:t>
      </w:r>
      <w:r w:rsidR="001E5C34">
        <w:t xml:space="preserve"> y programación de la misma</w:t>
      </w:r>
      <w:r w:rsidR="009E35BF">
        <w:t xml:space="preserve"> (Access)</w:t>
      </w:r>
      <w:bookmarkEnd w:id="14"/>
      <w:bookmarkEnd w:id="15"/>
    </w:p>
    <w:p w14:paraId="77EE3032" w14:textId="2BA359BA" w:rsidR="00A15292" w:rsidRPr="00253E43" w:rsidRDefault="001E5C34" w:rsidP="00A15292">
      <w:pPr>
        <w:ind w:firstLine="720"/>
      </w:pPr>
      <w:r>
        <w:t>Esta opción se ha presentado como factible pero la falta de experiencia en la programación del alumnado hace que esta opción no sea deseable.</w:t>
      </w:r>
    </w:p>
    <w:p w14:paraId="07BBD8CA" w14:textId="77777777" w:rsidR="00A15292" w:rsidRPr="00253E43" w:rsidRDefault="00A15292" w:rsidP="00A15292">
      <w:pPr>
        <w:ind w:firstLine="720"/>
      </w:pPr>
    </w:p>
    <w:p w14:paraId="4C788324" w14:textId="77777777" w:rsidR="00A15292" w:rsidRPr="00253E43" w:rsidRDefault="00A15292" w:rsidP="00A15292">
      <w:pPr>
        <w:ind w:firstLine="720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6D344112" wp14:editId="08B1331F">
                <wp:extent cx="5422005" cy="352425"/>
                <wp:effectExtent l="0" t="0" r="26670" b="28575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A9694" w14:textId="77777777" w:rsidR="00324550" w:rsidRPr="00AC1D41" w:rsidRDefault="00324550" w:rsidP="00B974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Esta opción será la elegida si no se puede crear la aplicación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44112" id="Cuadro de texto 4" o:spid="_x0000_s1028" type="#_x0000_t202" style="width:426.9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" fillcolor="white [3201]" strokecolor="#024f75 [3204]" strokeweight="2pt">
                <v:textbox>
                  <w:txbxContent>
                    <w:p w14:paraId="1F2A9694" w14:textId="77777777" w:rsidR="00324550" w:rsidRPr="00AC1D41" w:rsidRDefault="00324550" w:rsidP="00B974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Esta opción será la elegida si no se puede crear la aplicación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4BDA0A" w14:textId="77777777" w:rsidR="00A15292" w:rsidRPr="00253E43" w:rsidRDefault="00A15292" w:rsidP="00A15292">
      <w:pPr>
        <w:ind w:firstLine="720"/>
      </w:pPr>
    </w:p>
    <w:p w14:paraId="66F882EE" w14:textId="77777777" w:rsidR="00A15292" w:rsidRPr="00253E43" w:rsidRDefault="00A15292" w:rsidP="00A15292">
      <w:pPr>
        <w:pStyle w:val="Ttulo3"/>
      </w:pPr>
      <w:bookmarkStart w:id="16" w:name="_Toc49341788"/>
      <w:bookmarkStart w:id="17" w:name="_Toc198889684"/>
      <w:bookmarkStart w:id="18" w:name="_Toc198889753"/>
      <w:r w:rsidRPr="00253E43">
        <w:t>Creación de una aplicación propia</w:t>
      </w:r>
      <w:bookmarkEnd w:id="16"/>
      <w:bookmarkEnd w:id="17"/>
      <w:bookmarkEnd w:id="18"/>
    </w:p>
    <w:p w14:paraId="66C3C15F" w14:textId="77777777" w:rsidR="00A15292" w:rsidRPr="00253E43" w:rsidRDefault="00A15292" w:rsidP="00A15292">
      <w:pPr>
        <w:ind w:firstLine="720"/>
      </w:pPr>
      <w:r w:rsidRPr="00253E43">
        <w:t>Es evidente que esta opción sería la más deseable, pudiendo implementar todos los objetivos que sean necesarios y añadiendo el diseño que se desee. Además, se podría hacer extensible a más institutos en un futuro e incluso presentarse como un proyecto de innovación.</w:t>
      </w:r>
    </w:p>
    <w:p w14:paraId="7EDE3C57" w14:textId="77777777" w:rsidR="00A15292" w:rsidRPr="00253E43" w:rsidRDefault="00A15292" w:rsidP="00A15292">
      <w:pPr>
        <w:ind w:firstLine="720"/>
      </w:pPr>
      <w:r w:rsidRPr="00253E43">
        <w:t>El problema principal que se plantea con esta solución es la seguridad.</w:t>
      </w:r>
    </w:p>
    <w:p w14:paraId="2EBDC5D9" w14:textId="77777777" w:rsidR="00A15292" w:rsidRPr="00253E43" w:rsidRDefault="00A15292" w:rsidP="00A15292"/>
    <w:p w14:paraId="415BF391" w14:textId="77777777" w:rsidR="00A009CB" w:rsidRPr="00253E43" w:rsidRDefault="00A009CB" w:rsidP="00A009CB">
      <w:pPr>
        <w:pStyle w:val="Ttulo2"/>
        <w:rPr>
          <w:b w:val="0"/>
        </w:rPr>
      </w:pPr>
      <w:bookmarkStart w:id="19" w:name="_Toc49341789"/>
      <w:bookmarkStart w:id="20" w:name="_Toc198889685"/>
      <w:bookmarkStart w:id="21" w:name="_Toc198889754"/>
      <w:r w:rsidRPr="00253E43">
        <w:rPr>
          <w:b w:val="0"/>
        </w:rPr>
        <w:t>Objetivo</w:t>
      </w:r>
      <w:bookmarkEnd w:id="19"/>
      <w:bookmarkEnd w:id="20"/>
      <w:bookmarkEnd w:id="21"/>
    </w:p>
    <w:p w14:paraId="7F9BE46D" w14:textId="0C9FDFCF" w:rsidR="00A009CB" w:rsidRPr="00253E43" w:rsidRDefault="00A009CB" w:rsidP="00A009CB">
      <w:r w:rsidRPr="00253E43">
        <w:t xml:space="preserve">Crear una aplicación web que posibilite </w:t>
      </w:r>
      <w:r w:rsidR="009E35BF">
        <w:t xml:space="preserve">el registro del préstamo de libros </w:t>
      </w:r>
      <w:r w:rsidRPr="00253E43">
        <w:t xml:space="preserve">de forma segura y eficiente a todas las familias del centro y a la vez mejore la gestión de las mismas por parte de </w:t>
      </w:r>
      <w:r w:rsidR="003B2453" w:rsidRPr="00253E43">
        <w:t xml:space="preserve">la </w:t>
      </w:r>
      <w:r w:rsidRPr="00253E43">
        <w:t>secretaría del centro.</w:t>
      </w:r>
    </w:p>
    <w:p w14:paraId="1A97393D" w14:textId="77777777" w:rsidR="00A009CB" w:rsidRPr="00253E43" w:rsidRDefault="00A009CB" w:rsidP="00A009CB"/>
    <w:bookmarkStart w:id="22" w:name="_Toc198889755" w:displacedByCustomXml="next"/>
    <w:bookmarkStart w:id="23" w:name="_Toc198889686" w:displacedByCustomXml="next"/>
    <w:bookmarkStart w:id="24" w:name="_Toc49341790" w:displacedByCustomXml="next"/>
    <w:sdt>
      <w:sdtPr>
        <w:rPr>
          <w:b w:val="0"/>
        </w:rPr>
        <w:id w:val="-1662302241"/>
        <w:placeholder>
          <w:docPart w:val="D953A32BAB0C4ECAB732CC68C0A56DC1"/>
        </w:placeholder>
        <w15:appearance w15:val="hidden"/>
      </w:sdtPr>
      <w:sdtEndPr/>
      <w:sdtContent>
        <w:p w14:paraId="367B9494" w14:textId="77777777" w:rsidR="00A009CB" w:rsidRPr="00253E43" w:rsidRDefault="00A009CB" w:rsidP="00A009CB">
          <w:pPr>
            <w:pStyle w:val="Ttulo2"/>
            <w:rPr>
              <w:b w:val="0"/>
            </w:rPr>
          </w:pPr>
          <w:r w:rsidRPr="00253E43">
            <w:rPr>
              <w:b w:val="0"/>
            </w:rPr>
            <w:t>Requerimientos de la aplicación</w:t>
          </w:r>
        </w:p>
      </w:sdtContent>
    </w:sdt>
    <w:bookmarkEnd w:id="22" w:displacedByCustomXml="prev"/>
    <w:bookmarkEnd w:id="23" w:displacedByCustomXml="prev"/>
    <w:bookmarkEnd w:id="24" w:displacedByCustomXml="prev"/>
    <w:p w14:paraId="3DFFCD2E" w14:textId="0BF89F4E" w:rsidR="00A009CB" w:rsidRPr="00253E43" w:rsidRDefault="00A009CB" w:rsidP="00A009CB">
      <w:r w:rsidRPr="00253E43">
        <w:t xml:space="preserve">La aplicación tendrá tres grandes áreas: </w:t>
      </w:r>
      <w:r w:rsidRPr="00253E43">
        <w:rPr>
          <w:b/>
        </w:rPr>
        <w:t>Carga de datos, Gestión de l</w:t>
      </w:r>
      <w:r w:rsidR="009E35BF">
        <w:rPr>
          <w:b/>
        </w:rPr>
        <w:t>os libros y obtención de documentación</w:t>
      </w:r>
      <w:r w:rsidRPr="00253E43">
        <w:t>.</w:t>
      </w:r>
    </w:p>
    <w:p w14:paraId="196F2844" w14:textId="69EFBF89" w:rsidR="003B2453" w:rsidRPr="00253E43" w:rsidRDefault="009E35BF" w:rsidP="003B245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B7E1038" wp14:editId="69AE9750">
            <wp:extent cx="3058160" cy="1913255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8847" w14:textId="77777777" w:rsidR="003B2453" w:rsidRPr="00253E43" w:rsidRDefault="003B2453" w:rsidP="003B2453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7761"/>
      </w:tblGrid>
      <w:tr w:rsidR="004C6A49" w:rsidRPr="00253E43" w14:paraId="4B6EC489" w14:textId="77777777" w:rsidTr="00C54139">
        <w:tc>
          <w:tcPr>
            <w:tcW w:w="10024" w:type="dxa"/>
            <w:gridSpan w:val="2"/>
            <w:shd w:val="clear" w:color="auto" w:fill="E7E6E6" w:themeFill="background2"/>
          </w:tcPr>
          <w:p w14:paraId="7D268FFC" w14:textId="753BDD3C" w:rsidR="004C6A49" w:rsidRPr="00253E43" w:rsidRDefault="004C6A49" w:rsidP="00A15292">
            <w:r>
              <w:rPr>
                <w:b/>
              </w:rPr>
              <w:t>Requisitos funcionales</w:t>
            </w:r>
          </w:p>
        </w:tc>
      </w:tr>
      <w:tr w:rsidR="00440D84" w:rsidRPr="00253E43" w14:paraId="3B7CDCB3" w14:textId="77777777" w:rsidTr="00440D84">
        <w:tc>
          <w:tcPr>
            <w:tcW w:w="2263" w:type="dxa"/>
          </w:tcPr>
          <w:p w14:paraId="73769DB3" w14:textId="2DE29EA4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1</w:t>
            </w:r>
          </w:p>
        </w:tc>
        <w:tc>
          <w:tcPr>
            <w:tcW w:w="7761" w:type="dxa"/>
          </w:tcPr>
          <w:p w14:paraId="288CC561" w14:textId="28F989FA" w:rsidR="00440D84" w:rsidRPr="00641C34" w:rsidRDefault="00440D84" w:rsidP="00A15292">
            <w:pPr>
              <w:rPr>
                <w:b/>
                <w:color w:val="FF0000"/>
              </w:rPr>
            </w:pPr>
          </w:p>
        </w:tc>
      </w:tr>
      <w:tr w:rsidR="00440D84" w:rsidRPr="00253E43" w14:paraId="35C7E0BB" w14:textId="77777777" w:rsidTr="00440D84">
        <w:tc>
          <w:tcPr>
            <w:tcW w:w="2263" w:type="dxa"/>
          </w:tcPr>
          <w:p w14:paraId="402B9D4A" w14:textId="3D096E8B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2</w:t>
            </w:r>
          </w:p>
        </w:tc>
        <w:tc>
          <w:tcPr>
            <w:tcW w:w="7761" w:type="dxa"/>
          </w:tcPr>
          <w:p w14:paraId="643DE6B0" w14:textId="6F2B47FF" w:rsidR="00440D84" w:rsidRPr="00253E43" w:rsidRDefault="009E35BF" w:rsidP="00A15292">
            <w:r>
              <w:t>Carga de datos del alumnado</w:t>
            </w:r>
          </w:p>
        </w:tc>
      </w:tr>
      <w:tr w:rsidR="00520123" w:rsidRPr="00253E43" w14:paraId="3E70EE02" w14:textId="77777777" w:rsidTr="00440D84">
        <w:tc>
          <w:tcPr>
            <w:tcW w:w="2263" w:type="dxa"/>
          </w:tcPr>
          <w:p w14:paraId="500523E6" w14:textId="29B5C313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3</w:t>
            </w:r>
          </w:p>
        </w:tc>
        <w:tc>
          <w:tcPr>
            <w:tcW w:w="7761" w:type="dxa"/>
          </w:tcPr>
          <w:p w14:paraId="703F10B5" w14:textId="6101398B" w:rsidR="00520123" w:rsidRPr="00253E43" w:rsidRDefault="009E35BF" w:rsidP="00A15292">
            <w:r>
              <w:t>Modificación y creación de alumnado</w:t>
            </w:r>
          </w:p>
        </w:tc>
      </w:tr>
      <w:tr w:rsidR="00520123" w:rsidRPr="00253E43" w14:paraId="36654610" w14:textId="77777777" w:rsidTr="00440D84">
        <w:tc>
          <w:tcPr>
            <w:tcW w:w="2263" w:type="dxa"/>
          </w:tcPr>
          <w:p w14:paraId="532A3953" w14:textId="671EF54F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4</w:t>
            </w:r>
          </w:p>
        </w:tc>
        <w:tc>
          <w:tcPr>
            <w:tcW w:w="7761" w:type="dxa"/>
          </w:tcPr>
          <w:p w14:paraId="15E612A0" w14:textId="61C80FF5" w:rsidR="00520123" w:rsidRPr="00253E43" w:rsidRDefault="009E35BF" w:rsidP="00A15292">
            <w:r>
              <w:t>Gestión del préstamo: libros</w:t>
            </w:r>
            <w:r w:rsidR="00476087">
              <w:t xml:space="preserve"> al alumno, devolución</w:t>
            </w:r>
          </w:p>
        </w:tc>
      </w:tr>
      <w:tr w:rsidR="00F26CAC" w:rsidRPr="00253E43" w14:paraId="020E18BF" w14:textId="77777777" w:rsidTr="00440D84">
        <w:tc>
          <w:tcPr>
            <w:tcW w:w="2263" w:type="dxa"/>
          </w:tcPr>
          <w:p w14:paraId="663DA7A8" w14:textId="758AC11A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5</w:t>
            </w:r>
          </w:p>
        </w:tc>
        <w:tc>
          <w:tcPr>
            <w:tcW w:w="7761" w:type="dxa"/>
          </w:tcPr>
          <w:p w14:paraId="6655BBAF" w14:textId="16B6F5B8" w:rsidR="00F26CAC" w:rsidRPr="00F26CAC" w:rsidRDefault="00F26CAC" w:rsidP="00F26CAC">
            <w:pPr>
              <w:rPr>
                <w:b/>
                <w:bCs/>
                <w:color w:val="FF0000"/>
              </w:rPr>
            </w:pPr>
          </w:p>
        </w:tc>
      </w:tr>
      <w:tr w:rsidR="00F26CAC" w:rsidRPr="00253E43" w14:paraId="1E898B1A" w14:textId="77777777" w:rsidTr="00440D84">
        <w:tc>
          <w:tcPr>
            <w:tcW w:w="2263" w:type="dxa"/>
          </w:tcPr>
          <w:p w14:paraId="71D807A3" w14:textId="7C7026B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6</w:t>
            </w:r>
          </w:p>
        </w:tc>
        <w:tc>
          <w:tcPr>
            <w:tcW w:w="7761" w:type="dxa"/>
          </w:tcPr>
          <w:p w14:paraId="07A9F786" w14:textId="179E9D06" w:rsidR="00F26CAC" w:rsidRPr="00253E43" w:rsidRDefault="00F26CAC" w:rsidP="00F26CAC">
            <w:r>
              <w:t>Creación e impresión del contrato de préstamos, registro de la firma</w:t>
            </w:r>
          </w:p>
        </w:tc>
      </w:tr>
      <w:tr w:rsidR="00F26CAC" w:rsidRPr="00253E43" w14:paraId="34E540E0" w14:textId="77777777" w:rsidTr="00440D84">
        <w:tc>
          <w:tcPr>
            <w:tcW w:w="2263" w:type="dxa"/>
          </w:tcPr>
          <w:p w14:paraId="1DAA197F" w14:textId="53D9D7D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7</w:t>
            </w:r>
          </w:p>
        </w:tc>
        <w:tc>
          <w:tcPr>
            <w:tcW w:w="7761" w:type="dxa"/>
          </w:tcPr>
          <w:p w14:paraId="21A0E7B1" w14:textId="3AFAAF8B" w:rsidR="00F26CAC" w:rsidRPr="00253E43" w:rsidRDefault="00F26CAC" w:rsidP="00F26CAC">
            <w:r>
              <w:t>Búsquedas avanzadas, con filtros avanzados</w:t>
            </w:r>
          </w:p>
        </w:tc>
      </w:tr>
      <w:tr w:rsidR="00F26CAC" w:rsidRPr="00253E43" w14:paraId="7EDDC999" w14:textId="77777777" w:rsidTr="00440D84">
        <w:tc>
          <w:tcPr>
            <w:tcW w:w="2263" w:type="dxa"/>
          </w:tcPr>
          <w:p w14:paraId="5B2EE189" w14:textId="43274048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8</w:t>
            </w:r>
          </w:p>
        </w:tc>
        <w:tc>
          <w:tcPr>
            <w:tcW w:w="7761" w:type="dxa"/>
          </w:tcPr>
          <w:p w14:paraId="308F2727" w14:textId="3E2D4276" w:rsidR="00F26CAC" w:rsidRPr="00253E43" w:rsidRDefault="00F26CAC" w:rsidP="00F26CAC">
            <w:r>
              <w:t>Listados de libros, prestamos, alumnos</w:t>
            </w:r>
          </w:p>
        </w:tc>
      </w:tr>
      <w:tr w:rsidR="00F26CAC" w:rsidRPr="00253E43" w14:paraId="0F9FD7FF" w14:textId="77777777" w:rsidTr="00440D84">
        <w:tc>
          <w:tcPr>
            <w:tcW w:w="2263" w:type="dxa"/>
          </w:tcPr>
          <w:p w14:paraId="1D8BE8E5" w14:textId="1055B5A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9</w:t>
            </w:r>
          </w:p>
        </w:tc>
        <w:tc>
          <w:tcPr>
            <w:tcW w:w="7761" w:type="dxa"/>
          </w:tcPr>
          <w:p w14:paraId="1B726BD7" w14:textId="695B6FF9" w:rsidR="00F26CAC" w:rsidRPr="00253E43" w:rsidRDefault="00F26CAC" w:rsidP="00F26CAC">
            <w:r>
              <w:t>Copia de seguridad de todos los datos</w:t>
            </w:r>
          </w:p>
        </w:tc>
      </w:tr>
      <w:tr w:rsidR="00F26CAC" w:rsidRPr="00253E43" w14:paraId="3DBBACCF" w14:textId="77777777" w:rsidTr="00440D84">
        <w:tc>
          <w:tcPr>
            <w:tcW w:w="2263" w:type="dxa"/>
          </w:tcPr>
          <w:p w14:paraId="022E10A8" w14:textId="4F51CDE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10</w:t>
            </w:r>
          </w:p>
        </w:tc>
        <w:tc>
          <w:tcPr>
            <w:tcW w:w="7761" w:type="dxa"/>
          </w:tcPr>
          <w:p w14:paraId="3C41A74B" w14:textId="31211480" w:rsidR="00F26CAC" w:rsidRPr="00641C34" w:rsidRDefault="00F26CAC" w:rsidP="00F26CAC">
            <w:pPr>
              <w:rPr>
                <w:b/>
                <w:color w:val="FF0000"/>
              </w:rPr>
            </w:pPr>
          </w:p>
        </w:tc>
      </w:tr>
    </w:tbl>
    <w:sdt>
      <w:sdtPr>
        <w:rPr>
          <w:rFonts w:asciiTheme="majorHAnsi" w:eastAsiaTheme="majorEastAsia" w:hAnsiTheme="majorHAnsi" w:cstheme="majorBidi"/>
          <w:b/>
          <w:color w:val="012639" w:themeColor="accent1" w:themeShade="7F"/>
        </w:rPr>
        <w:id w:val="1244526582"/>
        <w:placeholder>
          <w:docPart w:val="50177917DBDB46A4AC656939EB51F44B"/>
        </w:placeholder>
        <w15:appearance w15:val="hidden"/>
      </w:sdtPr>
      <w:sdtEndPr/>
      <w:sdtContent>
        <w:p w14:paraId="19EA1698" w14:textId="77777777" w:rsidR="005B7A05" w:rsidRPr="00253E43" w:rsidRDefault="005B7A05" w:rsidP="00E96F8B"/>
        <w:p w14:paraId="4471856F" w14:textId="77777777" w:rsidR="00E96F8B" w:rsidRPr="00253E43" w:rsidRDefault="00E96F8B">
          <w:pPr>
            <w:spacing w:after="200"/>
            <w:jc w:val="left"/>
            <w:rPr>
              <w:rFonts w:eastAsiaTheme="majorEastAsia" w:cstheme="majorBidi"/>
              <w:sz w:val="36"/>
              <w:szCs w:val="26"/>
            </w:rPr>
          </w:pPr>
          <w:r w:rsidRPr="00253E43">
            <w:rPr>
              <w:b/>
            </w:rPr>
            <w:br w:type="page"/>
          </w:r>
        </w:p>
        <w:p w14:paraId="5218C05A" w14:textId="77777777" w:rsidR="007B2A1C" w:rsidRPr="00253E43" w:rsidRDefault="007A1E62" w:rsidP="007B2A1C">
          <w:pPr>
            <w:pStyle w:val="Ttulo2"/>
            <w:rPr>
              <w:b w:val="0"/>
            </w:rPr>
          </w:pPr>
          <w:bookmarkStart w:id="25" w:name="_Toc49341791"/>
          <w:bookmarkStart w:id="26" w:name="_Toc198889687"/>
          <w:bookmarkStart w:id="27" w:name="_Toc198889756"/>
          <w:r w:rsidRPr="00253E43">
            <w:rPr>
              <w:b w:val="0"/>
            </w:rPr>
            <w:lastRenderedPageBreak/>
            <w:t>Requerimientos software y hardware</w:t>
          </w:r>
          <w:bookmarkEnd w:id="25"/>
          <w:bookmarkEnd w:id="26"/>
          <w:bookmarkEnd w:id="27"/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7477"/>
          </w:tblGrid>
          <w:tr w:rsidR="001B05FA" w:rsidRPr="00253E43" w14:paraId="2E967AC0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1A980C0C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desarrollo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5612E98C" w14:textId="77777777" w:rsidR="001B05FA" w:rsidRPr="00253E43" w:rsidRDefault="001B05FA" w:rsidP="00A80050"/>
            </w:tc>
          </w:tr>
          <w:tr w:rsidR="001B05FA" w:rsidRPr="00253E43" w14:paraId="2EE6D6F0" w14:textId="77777777" w:rsidTr="001B05FA">
            <w:tc>
              <w:tcPr>
                <w:tcW w:w="2547" w:type="dxa"/>
              </w:tcPr>
              <w:p w14:paraId="5DEFD7E3" w14:textId="77777777" w:rsidR="001B05FA" w:rsidRPr="00253E43" w:rsidRDefault="001B05FA" w:rsidP="00A80050"/>
            </w:tc>
            <w:tc>
              <w:tcPr>
                <w:tcW w:w="7477" w:type="dxa"/>
              </w:tcPr>
              <w:p w14:paraId="553A0BE3" w14:textId="4729F232" w:rsidR="001B05FA" w:rsidRPr="00253E43" w:rsidRDefault="001B05FA" w:rsidP="00A80050">
                <w:r w:rsidRPr="00253E43">
                  <w:t xml:space="preserve">IDE para desarrollo </w:t>
                </w:r>
                <w:r w:rsidR="009E35BF">
                  <w:t>PHP</w:t>
                </w:r>
                <w:r w:rsidRPr="00253E43">
                  <w:t xml:space="preserve">  (</w:t>
                </w:r>
                <w:proofErr w:type="spellStart"/>
                <w:r w:rsidR="009E35BF">
                  <w:t>PhpStorm</w:t>
                </w:r>
                <w:proofErr w:type="spellEnd"/>
                <w:r w:rsidRPr="00253E43">
                  <w:t>)</w:t>
                </w:r>
              </w:p>
            </w:tc>
          </w:tr>
          <w:tr w:rsidR="004C6A49" w:rsidRPr="00253E43" w14:paraId="6833F4C4" w14:textId="77777777" w:rsidTr="001B05FA">
            <w:tc>
              <w:tcPr>
                <w:tcW w:w="2547" w:type="dxa"/>
              </w:tcPr>
              <w:p w14:paraId="385A6E6F" w14:textId="77777777" w:rsidR="004C6A49" w:rsidRPr="00253E43" w:rsidRDefault="004C6A49" w:rsidP="00A80050"/>
            </w:tc>
            <w:tc>
              <w:tcPr>
                <w:tcW w:w="7477" w:type="dxa"/>
              </w:tcPr>
              <w:p w14:paraId="004B6A26" w14:textId="56EBBE1B" w:rsidR="004C6A49" w:rsidRPr="00253E43" w:rsidRDefault="004C6A49" w:rsidP="00A80050">
                <w:r>
                  <w:t>Apache 2.4.54</w:t>
                </w:r>
              </w:p>
            </w:tc>
          </w:tr>
          <w:tr w:rsidR="001B05FA" w:rsidRPr="00253E43" w14:paraId="1487DCE4" w14:textId="77777777" w:rsidTr="001B05FA">
            <w:tc>
              <w:tcPr>
                <w:tcW w:w="2547" w:type="dxa"/>
              </w:tcPr>
              <w:p w14:paraId="68D07600" w14:textId="77777777" w:rsidR="001B05FA" w:rsidRPr="00253E43" w:rsidRDefault="001B05FA" w:rsidP="00A80050"/>
            </w:tc>
            <w:tc>
              <w:tcPr>
                <w:tcW w:w="7477" w:type="dxa"/>
              </w:tcPr>
              <w:p w14:paraId="204BBC69" w14:textId="4A16CE70" w:rsidR="001B05FA" w:rsidRPr="00253E43" w:rsidRDefault="009E35BF" w:rsidP="006A385C">
                <w:r>
                  <w:t xml:space="preserve">PHP 8.2 </w:t>
                </w:r>
              </w:p>
            </w:tc>
          </w:tr>
          <w:tr w:rsidR="009E35BF" w:rsidRPr="00253E43" w14:paraId="0E69D9CA" w14:textId="77777777" w:rsidTr="001B05FA">
            <w:tc>
              <w:tcPr>
                <w:tcW w:w="2547" w:type="dxa"/>
              </w:tcPr>
              <w:p w14:paraId="585A3DE8" w14:textId="77777777" w:rsidR="009E35BF" w:rsidRPr="00253E43" w:rsidRDefault="009E35BF" w:rsidP="00A80050"/>
            </w:tc>
            <w:tc>
              <w:tcPr>
                <w:tcW w:w="7477" w:type="dxa"/>
              </w:tcPr>
              <w:p w14:paraId="1905CBD8" w14:textId="1C23C86A" w:rsidR="009E35BF" w:rsidRDefault="009E35BF" w:rsidP="009E35BF">
                <w:pPr>
                  <w:tabs>
                    <w:tab w:val="left" w:pos="4913"/>
                  </w:tabs>
                </w:pPr>
                <w:r>
                  <w:t>JavaScript</w:t>
                </w:r>
                <w:r>
                  <w:tab/>
                </w:r>
              </w:p>
            </w:tc>
          </w:tr>
          <w:tr w:rsidR="00E82265" w:rsidRPr="00253E43" w14:paraId="17D037BD" w14:textId="77777777" w:rsidTr="001B05FA">
            <w:tc>
              <w:tcPr>
                <w:tcW w:w="2547" w:type="dxa"/>
              </w:tcPr>
              <w:p w14:paraId="3B31DB03" w14:textId="77777777" w:rsidR="00E82265" w:rsidRPr="00253E43" w:rsidRDefault="00E82265" w:rsidP="00A80050"/>
            </w:tc>
            <w:tc>
              <w:tcPr>
                <w:tcW w:w="7477" w:type="dxa"/>
              </w:tcPr>
              <w:p w14:paraId="3696DC4E" w14:textId="643D353A" w:rsidR="00E82265" w:rsidRDefault="00E82265" w:rsidP="006A385C">
                <w:proofErr w:type="spellStart"/>
                <w:r>
                  <w:t>Bootstrap</w:t>
                </w:r>
                <w:proofErr w:type="spellEnd"/>
                <w:r>
                  <w:t xml:space="preserve"> </w:t>
                </w:r>
                <w:proofErr w:type="gramStart"/>
                <w:r w:rsidR="004C6A49">
                  <w:t xml:space="preserve">5.3 </w:t>
                </w:r>
                <w:r>
                  <w:t xml:space="preserve"> </w:t>
                </w:r>
                <w:proofErr w:type="spellStart"/>
                <w:r>
                  <w:t>jQuery</w:t>
                </w:r>
                <w:proofErr w:type="spellEnd"/>
                <w:proofErr w:type="gramEnd"/>
                <w:r>
                  <w:t xml:space="preserve"> 3.</w:t>
                </w:r>
                <w:r w:rsidR="004C6A49">
                  <w:t>7</w:t>
                </w:r>
              </w:p>
              <w:p w14:paraId="25F81382" w14:textId="3392105B" w:rsidR="004C6A49" w:rsidRDefault="004C6A49" w:rsidP="006A385C">
                <w:r w:rsidRPr="004C6A49">
                  <w:t xml:space="preserve">    &lt;link https://cdn.jsdelivr.net/npm/bootstrap@5.3.3/dist/css/bootstrap.min.css </w:t>
                </w:r>
              </w:p>
              <w:p w14:paraId="02ABE72C" w14:textId="058A3034" w:rsidR="004C6A49" w:rsidRPr="00253E43" w:rsidRDefault="004C6A49" w:rsidP="006A385C">
                <w:r w:rsidRPr="004C6A49">
                  <w:t>https://code.jquery.com/jquery-3.7.1.slim.min.js</w:t>
                </w:r>
              </w:p>
            </w:tc>
          </w:tr>
          <w:tr w:rsidR="001B05FA" w:rsidRPr="00253E43" w14:paraId="1E9047A7" w14:textId="77777777" w:rsidTr="001B05FA">
            <w:tc>
              <w:tcPr>
                <w:tcW w:w="2547" w:type="dxa"/>
              </w:tcPr>
              <w:p w14:paraId="29F6FC58" w14:textId="77777777" w:rsidR="001B05FA" w:rsidRPr="00253E43" w:rsidRDefault="001B05FA" w:rsidP="00A80050"/>
            </w:tc>
            <w:tc>
              <w:tcPr>
                <w:tcW w:w="7477" w:type="dxa"/>
              </w:tcPr>
              <w:p w14:paraId="033B8CAC" w14:textId="49C797B9" w:rsidR="001B05FA" w:rsidRPr="00253E43" w:rsidRDefault="001B05FA" w:rsidP="00A80050"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</w:t>
                </w:r>
                <w:r w:rsidR="004C6A49">
                  <w:t>8.2</w:t>
                </w:r>
                <w:r w:rsidR="00A44FA7" w:rsidRPr="00253E43">
                  <w:t xml:space="preserve"> </w:t>
                </w:r>
                <w:r w:rsidRPr="00253E43">
                  <w:t xml:space="preserve">– </w:t>
                </w:r>
                <w:proofErr w:type="spellStart"/>
                <w:r w:rsidRPr="00253E43">
                  <w:t>MariaDB</w:t>
                </w:r>
                <w:proofErr w:type="spellEnd"/>
                <w:r w:rsidRPr="00253E43">
                  <w:t xml:space="preserve"> </w:t>
                </w:r>
                <w:r w:rsidR="00A44FA7" w:rsidRPr="00253E43">
                  <w:t xml:space="preserve"> co</w:t>
                </w:r>
                <w:r w:rsidR="00337ABA" w:rsidRPr="00253E43">
                  <w:t>m</w:t>
                </w:r>
                <w:r w:rsidR="00A44FA7" w:rsidRPr="00253E43">
                  <w:t>patible</w:t>
                </w:r>
              </w:p>
            </w:tc>
          </w:tr>
          <w:tr w:rsidR="0092597D" w:rsidRPr="00253E43" w14:paraId="216BBAFA" w14:textId="77777777" w:rsidTr="001B05FA">
            <w:tc>
              <w:tcPr>
                <w:tcW w:w="2547" w:type="dxa"/>
              </w:tcPr>
              <w:p w14:paraId="201988BF" w14:textId="77777777" w:rsidR="0092597D" w:rsidRPr="00253E43" w:rsidRDefault="0092597D" w:rsidP="00A80050"/>
            </w:tc>
            <w:tc>
              <w:tcPr>
                <w:tcW w:w="7477" w:type="dxa"/>
              </w:tcPr>
              <w:p w14:paraId="72F64033" w14:textId="3AE90248" w:rsidR="0092597D" w:rsidRDefault="0092597D" w:rsidP="00A80050">
                <w:r w:rsidRPr="00253E43">
                  <w:t xml:space="preserve">Software </w:t>
                </w:r>
                <w:proofErr w:type="spellStart"/>
                <w:r w:rsidRPr="00253E43">
                  <w:t>Dia</w:t>
                </w:r>
                <w:proofErr w:type="spellEnd"/>
                <w:r w:rsidRPr="00253E43">
                  <w:t xml:space="preserve"> de gráficos</w:t>
                </w:r>
                <w:r w:rsidR="00C610DD" w:rsidRPr="00253E43">
                  <w:t xml:space="preserve"> 0.97</w:t>
                </w:r>
                <w:r w:rsidR="002A3913">
                  <w:t xml:space="preserve"> - </w:t>
                </w:r>
                <w:hyperlink r:id="rId17" w:history="1">
                  <w:r w:rsidR="002505B9" w:rsidRPr="00084F95">
                    <w:rPr>
                      <w:rStyle w:val="Hipervnculo"/>
                    </w:rPr>
                    <w:t>https://wireframe.cc/</w:t>
                  </w:r>
                </w:hyperlink>
              </w:p>
              <w:p w14:paraId="0E9FBEE9" w14:textId="4BAD66FE" w:rsidR="002505B9" w:rsidRPr="00253E43" w:rsidRDefault="002505B9" w:rsidP="00A80050">
                <w:r>
                  <w:t xml:space="preserve">o software draw.io </w:t>
                </w:r>
                <w:hyperlink r:id="rId18" w:history="1">
                  <w:r w:rsidRPr="00084F95">
                    <w:rPr>
                      <w:rStyle w:val="Hipervnculo"/>
                    </w:rPr>
                    <w:t>https://app.diagrams.net/</w:t>
                  </w:r>
                </w:hyperlink>
              </w:p>
            </w:tc>
          </w:tr>
          <w:tr w:rsidR="001B05FA" w:rsidRPr="00253E43" w14:paraId="6EC99845" w14:textId="77777777" w:rsidTr="00337ABA">
            <w:tc>
              <w:tcPr>
                <w:tcW w:w="2547" w:type="dxa"/>
                <w:shd w:val="clear" w:color="auto" w:fill="E7E6E6" w:themeFill="background2"/>
              </w:tcPr>
              <w:p w14:paraId="193E5CA1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implantación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0874400B" w14:textId="77777777" w:rsidR="001B05FA" w:rsidRPr="00253E43" w:rsidRDefault="001B05FA" w:rsidP="00A80050"/>
            </w:tc>
          </w:tr>
          <w:tr w:rsidR="001B05FA" w:rsidRPr="00253E43" w14:paraId="75FF7F75" w14:textId="77777777" w:rsidTr="001B05FA">
            <w:tc>
              <w:tcPr>
                <w:tcW w:w="2547" w:type="dxa"/>
              </w:tcPr>
              <w:p w14:paraId="46E38AB3" w14:textId="77777777" w:rsidR="001B05FA" w:rsidRPr="00253E43" w:rsidRDefault="001B05FA" w:rsidP="00A80050"/>
            </w:tc>
            <w:tc>
              <w:tcPr>
                <w:tcW w:w="7477" w:type="dxa"/>
              </w:tcPr>
              <w:p w14:paraId="224CC3C7" w14:textId="77777777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cpanel</w:t>
                </w:r>
                <w:proofErr w:type="spellEnd"/>
              </w:p>
            </w:tc>
          </w:tr>
          <w:tr w:rsidR="001B05FA" w:rsidRPr="00253E43" w14:paraId="4E0AE133" w14:textId="77777777" w:rsidTr="001B05FA">
            <w:tc>
              <w:tcPr>
                <w:tcW w:w="2547" w:type="dxa"/>
              </w:tcPr>
              <w:p w14:paraId="65C9A75C" w14:textId="77777777" w:rsidR="001B05FA" w:rsidRPr="00253E43" w:rsidRDefault="001B05FA" w:rsidP="00A80050"/>
            </w:tc>
            <w:tc>
              <w:tcPr>
                <w:tcW w:w="7477" w:type="dxa"/>
              </w:tcPr>
              <w:p w14:paraId="04265801" w14:textId="057B3921" w:rsidR="001B05FA" w:rsidRPr="00253E43" w:rsidRDefault="001B05FA" w:rsidP="006A385C">
                <w:r w:rsidRPr="00253E43">
                  <w:t xml:space="preserve">Servidor web con </w:t>
                </w:r>
                <w:r w:rsidR="009E35BF">
                  <w:t>PHP 8.2</w:t>
                </w:r>
              </w:p>
            </w:tc>
          </w:tr>
          <w:tr w:rsidR="001B05FA" w:rsidRPr="00253E43" w14:paraId="7CA4865D" w14:textId="77777777" w:rsidTr="001B05FA">
            <w:tc>
              <w:tcPr>
                <w:tcW w:w="2547" w:type="dxa"/>
              </w:tcPr>
              <w:p w14:paraId="126E3C45" w14:textId="77777777" w:rsidR="001B05FA" w:rsidRPr="00253E43" w:rsidRDefault="001B05FA" w:rsidP="00A80050"/>
            </w:tc>
            <w:tc>
              <w:tcPr>
                <w:tcW w:w="7477" w:type="dxa"/>
              </w:tcPr>
              <w:p w14:paraId="2A0AD545" w14:textId="77777777" w:rsidR="001B05FA" w:rsidRPr="00253E43" w:rsidRDefault="001B05FA" w:rsidP="00A80050">
                <w:r w:rsidRPr="00253E43">
                  <w:t>Servidor web con acceso ftp</w:t>
                </w:r>
              </w:p>
            </w:tc>
          </w:tr>
          <w:tr w:rsidR="001B05FA" w:rsidRPr="00253E43" w14:paraId="7DB115E7" w14:textId="77777777" w:rsidTr="001B05FA">
            <w:tc>
              <w:tcPr>
                <w:tcW w:w="2547" w:type="dxa"/>
              </w:tcPr>
              <w:p w14:paraId="4EC396DE" w14:textId="77777777" w:rsidR="001B05FA" w:rsidRPr="00253E43" w:rsidRDefault="001B05FA" w:rsidP="00A80050"/>
            </w:tc>
            <w:tc>
              <w:tcPr>
                <w:tcW w:w="7477" w:type="dxa"/>
              </w:tcPr>
              <w:p w14:paraId="407FB0DE" w14:textId="422813B0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Mysql</w:t>
                </w:r>
                <w:proofErr w:type="spellEnd"/>
                <w:r w:rsidR="00A44FA7" w:rsidRPr="00253E43">
                  <w:t xml:space="preserve"> </w:t>
                </w:r>
                <w:r w:rsidR="002505B9">
                  <w:t>8.2</w:t>
                </w:r>
              </w:p>
            </w:tc>
          </w:tr>
          <w:tr w:rsidR="00A44FA7" w:rsidRPr="00253E43" w14:paraId="31810FFD" w14:textId="77777777" w:rsidTr="001B05FA">
            <w:tc>
              <w:tcPr>
                <w:tcW w:w="2547" w:type="dxa"/>
              </w:tcPr>
              <w:p w14:paraId="0DA23648" w14:textId="77777777" w:rsidR="00A44FA7" w:rsidRPr="00253E43" w:rsidRDefault="00A44FA7" w:rsidP="00A80050"/>
            </w:tc>
            <w:tc>
              <w:tcPr>
                <w:tcW w:w="7477" w:type="dxa"/>
              </w:tcPr>
              <w:p w14:paraId="23092945" w14:textId="77777777" w:rsidR="00A44FA7" w:rsidRPr="00253E43" w:rsidRDefault="00A44FA7" w:rsidP="00A44FA7">
                <w:r w:rsidRPr="00253E43">
                  <w:t xml:space="preserve">Un usuario de acceso a </w:t>
                </w:r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independiente</w:t>
                </w:r>
                <w:r w:rsidR="00ED76D0" w:rsidRPr="00253E43">
                  <w:t xml:space="preserve"> y BBDD propia</w:t>
                </w:r>
              </w:p>
            </w:tc>
          </w:tr>
          <w:tr w:rsidR="00A44FA7" w:rsidRPr="00253E43" w14:paraId="107B291E" w14:textId="77777777" w:rsidTr="001B05FA">
            <w:tc>
              <w:tcPr>
                <w:tcW w:w="2547" w:type="dxa"/>
              </w:tcPr>
              <w:p w14:paraId="3F4F212C" w14:textId="77777777" w:rsidR="00A44FA7" w:rsidRPr="00253E43" w:rsidRDefault="00A44FA7" w:rsidP="00A80050"/>
            </w:tc>
            <w:tc>
              <w:tcPr>
                <w:tcW w:w="7477" w:type="dxa"/>
              </w:tcPr>
              <w:p w14:paraId="59B85AAB" w14:textId="77777777" w:rsidR="00A44FA7" w:rsidRPr="00253E43" w:rsidRDefault="00A44FA7" w:rsidP="00A80050">
                <w:r w:rsidRPr="00253E43">
                  <w:t>Un usuario ftp al directorio de la aplicación independiente</w:t>
                </w:r>
              </w:p>
            </w:tc>
          </w:tr>
          <w:tr w:rsidR="001B05FA" w:rsidRPr="00253E43" w14:paraId="295B5FB4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5FE512F4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Hardware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7214F72D" w14:textId="77777777" w:rsidR="001B05FA" w:rsidRPr="00253E43" w:rsidRDefault="001B05FA" w:rsidP="00A80050"/>
            </w:tc>
          </w:tr>
          <w:tr w:rsidR="001B05FA" w:rsidRPr="00253E43" w14:paraId="51D8812E" w14:textId="77777777" w:rsidTr="001B05FA">
            <w:tc>
              <w:tcPr>
                <w:tcW w:w="2547" w:type="dxa"/>
              </w:tcPr>
              <w:p w14:paraId="317334AA" w14:textId="77777777" w:rsidR="001B05FA" w:rsidRPr="00253E43" w:rsidRDefault="001B05FA" w:rsidP="00A80050"/>
            </w:tc>
            <w:tc>
              <w:tcPr>
                <w:tcW w:w="7477" w:type="dxa"/>
              </w:tcPr>
              <w:p w14:paraId="2BB8210C" w14:textId="77777777" w:rsidR="001B05FA" w:rsidRPr="00253E43" w:rsidRDefault="00337ABA" w:rsidP="00A80050">
                <w:r w:rsidRPr="00253E43">
                  <w:t>Hosting externo que cumpla los requisitos de implantación</w:t>
                </w:r>
              </w:p>
            </w:tc>
          </w:tr>
          <w:tr w:rsidR="00ED76D0" w:rsidRPr="00253E43" w14:paraId="3C9B079E" w14:textId="77777777" w:rsidTr="001B05FA">
            <w:tc>
              <w:tcPr>
                <w:tcW w:w="2547" w:type="dxa"/>
              </w:tcPr>
              <w:p w14:paraId="79E0A7E9" w14:textId="77777777" w:rsidR="00ED76D0" w:rsidRPr="00253E43" w:rsidRDefault="00ED76D0" w:rsidP="00ED76D0"/>
            </w:tc>
            <w:tc>
              <w:tcPr>
                <w:tcW w:w="7477" w:type="dxa"/>
              </w:tcPr>
              <w:p w14:paraId="3A968C8E" w14:textId="77777777" w:rsidR="00ED76D0" w:rsidRPr="00253E43" w:rsidRDefault="00ED76D0" w:rsidP="00ED76D0">
                <w:r w:rsidRPr="00253E43">
                  <w:t>10GB libres en el servidor para subida de archivos</w:t>
                </w:r>
              </w:p>
            </w:tc>
          </w:tr>
        </w:tbl>
        <w:p w14:paraId="227FFEAF" w14:textId="77777777" w:rsidR="00A82D97" w:rsidRPr="00253E43" w:rsidRDefault="00A82D97" w:rsidP="00A82D97"/>
        <w:p w14:paraId="235A4197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28" w:name="_Toc49341792"/>
          <w:bookmarkStart w:id="29" w:name="_Toc198889688"/>
          <w:bookmarkStart w:id="30" w:name="_Toc198889757"/>
          <w:r w:rsidRPr="00253E43">
            <w:rPr>
              <w:b w:val="0"/>
            </w:rPr>
            <w:t>Estudio de viabilida</w:t>
          </w:r>
          <w:r w:rsidR="005E5EB1" w:rsidRPr="00253E43">
            <w:rPr>
              <w:b w:val="0"/>
            </w:rPr>
            <w:t>d</w:t>
          </w:r>
          <w:bookmarkEnd w:id="28"/>
          <w:bookmarkEnd w:id="29"/>
          <w:bookmarkEnd w:id="30"/>
        </w:p>
        <w:p w14:paraId="5892F24E" w14:textId="77777777" w:rsidR="00A82D97" w:rsidRPr="00253E43" w:rsidRDefault="005E5EB1" w:rsidP="005E5EB1">
          <w:pPr>
            <w:pStyle w:val="Ttulo3"/>
          </w:pPr>
          <w:bookmarkStart w:id="31" w:name="_Toc49341793"/>
          <w:bookmarkStart w:id="32" w:name="_Toc198889689"/>
          <w:bookmarkStart w:id="33" w:name="_Toc198889758"/>
          <w:r w:rsidRPr="00253E43">
            <w:t>Técnica</w:t>
          </w:r>
          <w:bookmarkEnd w:id="31"/>
          <w:bookmarkEnd w:id="32"/>
          <w:bookmarkEnd w:id="33"/>
        </w:p>
        <w:p w14:paraId="186679DF" w14:textId="38EF2979" w:rsidR="005E5EB1" w:rsidRPr="00253E43" w:rsidRDefault="00A80050" w:rsidP="00CF0EA5">
          <w:pPr>
            <w:ind w:firstLine="720"/>
          </w:pPr>
          <w:r w:rsidRPr="00253E43">
            <w:t xml:space="preserve">Los recursos necesarios para este proyecto serán mínimos al ser una única persona la encargada de desarrollarlo. Se debería tener en cuenta los conocimientos necesarios para el desarrollo: Análisis de sistemas, análisis y desarrollo de </w:t>
          </w:r>
          <w:r w:rsidR="009E35BF">
            <w:t>bases de datos</w:t>
          </w:r>
          <w:r w:rsidRPr="00253E43">
            <w:t xml:space="preserve"> y desarrollo e implantación de aplicaciones web con </w:t>
          </w:r>
          <w:r w:rsidR="009E35BF">
            <w:t>PHP/JavaScript</w:t>
          </w:r>
          <w:r w:rsidRPr="00253E43">
            <w:t>. Con los recursos actuales de la plantilla se llevarán a cabo.</w:t>
          </w:r>
        </w:p>
        <w:p w14:paraId="2E5E2A31" w14:textId="77777777" w:rsidR="005E5EB1" w:rsidRPr="00253E43" w:rsidRDefault="005E5EB1" w:rsidP="005E5EB1">
          <w:pPr>
            <w:pStyle w:val="Ttulo3"/>
          </w:pPr>
          <w:bookmarkStart w:id="34" w:name="_Toc49341794"/>
          <w:bookmarkStart w:id="35" w:name="_Toc198889690"/>
          <w:bookmarkStart w:id="36" w:name="_Toc198889759"/>
          <w:r w:rsidRPr="00253E43">
            <w:t>Económica</w:t>
          </w:r>
          <w:bookmarkEnd w:id="34"/>
          <w:bookmarkEnd w:id="35"/>
          <w:bookmarkEnd w:id="36"/>
        </w:p>
        <w:p w14:paraId="6D856CE5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necesaria una persona a tiempo completo durante todo el proyecto con una duración estimada de 3 meses o a tiempo parcial con una duración estimada de 6 meses.</w:t>
          </w:r>
        </w:p>
        <w:p w14:paraId="32AF77E4" w14:textId="7DC72B5F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 xml:space="preserve">Sería </w:t>
          </w:r>
          <w:r w:rsidR="00667148" w:rsidRPr="00253E43">
            <w:t>imprescindible</w:t>
          </w:r>
          <w:r w:rsidRPr="00253E43">
            <w:t xml:space="preserve"> la compra del software de desarrollo </w:t>
          </w:r>
          <w:proofErr w:type="spellStart"/>
          <w:r w:rsidR="009E35BF">
            <w:t>PHPStorm</w:t>
          </w:r>
          <w:proofErr w:type="spellEnd"/>
          <w:r w:rsidRPr="00253E43">
            <w:t xml:space="preserve"> con una licencia profesional.</w:t>
          </w:r>
        </w:p>
        <w:p w14:paraId="1097327C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imprescindible la compra del hosting de implantación.</w:t>
          </w:r>
        </w:p>
        <w:p w14:paraId="13786B8F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 debería dedicar varias horas de formación al personal de la empresa para su correcto uso.</w:t>
          </w:r>
        </w:p>
        <w:p w14:paraId="0DC2FC62" w14:textId="77777777" w:rsidR="005E5EB1" w:rsidRPr="00253E43" w:rsidRDefault="005E5EB1" w:rsidP="005E5EB1">
          <w:pPr>
            <w:pStyle w:val="Ttulo3"/>
          </w:pPr>
          <w:bookmarkStart w:id="37" w:name="_Toc49341795"/>
          <w:bookmarkStart w:id="38" w:name="_Toc198889691"/>
          <w:bookmarkStart w:id="39" w:name="_Toc198889760"/>
          <w:r w:rsidRPr="00253E43">
            <w:t>Operativa</w:t>
          </w:r>
          <w:bookmarkEnd w:id="37"/>
          <w:bookmarkEnd w:id="38"/>
          <w:bookmarkEnd w:id="39"/>
        </w:p>
        <w:p w14:paraId="0C58EE42" w14:textId="5DD78DE2" w:rsidR="00A80050" w:rsidRPr="00253E43" w:rsidRDefault="00A80050" w:rsidP="00CF0EA5">
          <w:pPr>
            <w:ind w:firstLine="720"/>
          </w:pPr>
          <w:r w:rsidRPr="00253E43">
            <w:t xml:space="preserve">Hecho </w:t>
          </w:r>
          <w:r w:rsidR="00667148" w:rsidRPr="00253E43">
            <w:t>un análisis</w:t>
          </w:r>
          <w:r w:rsidRPr="00253E43">
            <w:t xml:space="preserve"> del funcionamiento actual de la </w:t>
          </w:r>
          <w:r w:rsidR="009E35BF">
            <w:t>gestión</w:t>
          </w:r>
          <w:r w:rsidRPr="00253E43">
            <w:t>, es muy probable una alta aceptación por parte del personal de la aplicación. Al llevarse a cabo todo el desarrollo dentro del propio instituto permitirá al personal resolver dudas de funcionamiento que hará a la larga su completa implantación.</w:t>
          </w:r>
        </w:p>
        <w:p w14:paraId="4AB9055C" w14:textId="77777777" w:rsidR="005E5EB1" w:rsidRPr="00253E43" w:rsidRDefault="005E5EB1" w:rsidP="005E5EB1">
          <w:pPr>
            <w:pStyle w:val="Ttulo3"/>
          </w:pPr>
          <w:bookmarkStart w:id="40" w:name="_Toc49341796"/>
          <w:bookmarkStart w:id="41" w:name="_Toc198889692"/>
          <w:bookmarkStart w:id="42" w:name="_Toc198889761"/>
          <w:r w:rsidRPr="00253E43">
            <w:lastRenderedPageBreak/>
            <w:t>Legal</w:t>
          </w:r>
          <w:bookmarkEnd w:id="40"/>
          <w:bookmarkEnd w:id="41"/>
          <w:bookmarkEnd w:id="42"/>
        </w:p>
        <w:p w14:paraId="370F7AC8" w14:textId="77777777" w:rsidR="00A80050" w:rsidRPr="00253E43" w:rsidRDefault="00A80050" w:rsidP="00CF0EA5">
          <w:pPr>
            <w:ind w:firstLine="720"/>
          </w:pPr>
          <w:r w:rsidRPr="00253E43">
            <w:t xml:space="preserve">La viabilidad legal está más cuestionada, al necesitar almacenar información de los usuarios en servidores públicos. Según la ley actual deberíamos solicitar permiso a la agencia de protección de datos y dar de alta el fichero. Deberíamos implementar las medidas de seguridad exigidas para un nivel básico y los mecanismos de </w:t>
          </w:r>
          <w:proofErr w:type="spellStart"/>
          <w:r w:rsidRPr="00253E43">
            <w:t>logs</w:t>
          </w:r>
          <w:proofErr w:type="spellEnd"/>
          <w:r w:rsidRPr="00253E43">
            <w:t xml:space="preserve"> necesarios.</w:t>
          </w:r>
        </w:p>
        <w:p w14:paraId="00B748F9" w14:textId="77777777" w:rsidR="002420CE" w:rsidRPr="00253E43" w:rsidRDefault="002420CE" w:rsidP="00E96F8B">
          <w:pPr>
            <w:ind w:firstLine="720"/>
          </w:pPr>
          <w:r w:rsidRPr="00253E43">
            <w:t>En caso que decidamos proporcionar esta aplicación a otros institutos, se deberá de tener en cuenta este punto</w:t>
          </w:r>
          <w:r w:rsidR="00E96F8B" w:rsidRPr="00253E43">
            <w:t xml:space="preserve"> y realizar un </w:t>
          </w:r>
          <w:r w:rsidR="00667148" w:rsidRPr="00253E43">
            <w:t>estudio</w:t>
          </w:r>
          <w:r w:rsidR="00E96F8B" w:rsidRPr="00253E43">
            <w:t xml:space="preserve"> más detallado</w:t>
          </w:r>
          <w:r w:rsidRPr="00253E43">
            <w:t>.</w:t>
          </w:r>
        </w:p>
        <w:p w14:paraId="12771A8D" w14:textId="77777777" w:rsidR="00E96F8B" w:rsidRPr="00253E43" w:rsidRDefault="00E96F8B" w:rsidP="00E96F8B"/>
        <w:p w14:paraId="7E425F7F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43" w:name="_Toc49341797"/>
          <w:bookmarkStart w:id="44" w:name="_Toc198889693"/>
          <w:bookmarkStart w:id="45" w:name="_Toc198889762"/>
          <w:r w:rsidRPr="00253E43">
            <w:rPr>
              <w:b w:val="0"/>
            </w:rPr>
            <w:t>Planificación del Proyecto</w:t>
          </w:r>
          <w:bookmarkEnd w:id="43"/>
          <w:bookmarkEnd w:id="44"/>
          <w:bookmarkEnd w:id="45"/>
        </w:p>
        <w:p w14:paraId="53569365" w14:textId="77777777" w:rsidR="00A82D97" w:rsidRPr="00253E43" w:rsidRDefault="00A82D97" w:rsidP="00A82D97">
          <w:pPr>
            <w:pStyle w:val="Ttulo3"/>
          </w:pPr>
          <w:bookmarkStart w:id="46" w:name="_Toc49341798"/>
          <w:bookmarkStart w:id="47" w:name="_Toc198889694"/>
          <w:bookmarkStart w:id="48" w:name="_Toc198889763"/>
          <w:r w:rsidRPr="00253E43">
            <w:t>Secuenciación de las fases del proyecto</w:t>
          </w:r>
          <w:bookmarkEnd w:id="46"/>
          <w:bookmarkEnd w:id="47"/>
          <w:bookmarkEnd w:id="48"/>
        </w:p>
        <w:p w14:paraId="3B615C7D" w14:textId="77777777" w:rsidR="00C82A00" w:rsidRPr="00253E43" w:rsidRDefault="00E61488" w:rsidP="007369DB">
          <w:pPr>
            <w:jc w:val="center"/>
          </w:pPr>
          <w:r>
            <w:pict w14:anchorId="2BF0F6B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6.5pt;height:205.5pt">
                <v:imagedata r:id="rId19" o:title="SecuencaciónFasesProyecto"/>
              </v:shape>
            </w:pict>
          </w:r>
        </w:p>
        <w:p w14:paraId="2125F63D" w14:textId="77777777" w:rsidR="00A82D97" w:rsidRPr="00253E43" w:rsidRDefault="00A82D97" w:rsidP="00A82D97"/>
        <w:p w14:paraId="486438EF" w14:textId="77777777" w:rsidR="00A82D97" w:rsidRPr="00253E43" w:rsidRDefault="00A82D97" w:rsidP="00A82D97">
          <w:pPr>
            <w:pStyle w:val="Ttulo3"/>
          </w:pPr>
          <w:bookmarkStart w:id="49" w:name="_Toc49341799"/>
          <w:bookmarkStart w:id="50" w:name="_Toc198889695"/>
          <w:bookmarkStart w:id="51" w:name="_Toc198889764"/>
          <w:r w:rsidRPr="00253E43">
            <w:t>Planificación de recursos y tiempos</w:t>
          </w:r>
          <w:bookmarkEnd w:id="49"/>
          <w:bookmarkEnd w:id="50"/>
          <w:bookmarkEnd w:id="51"/>
        </w:p>
        <w:p w14:paraId="47E8FA32" w14:textId="77777777" w:rsidR="003B2453" w:rsidRPr="00253E43" w:rsidRDefault="00E61488" w:rsidP="000D51A0">
          <w:pPr>
            <w:jc w:val="center"/>
          </w:pPr>
          <w:r>
            <w:pict w14:anchorId="5636CC0F">
              <v:shape id="_x0000_i1026" type="#_x0000_t75" style="width:384pt;height:242.25pt">
                <v:imagedata r:id="rId20" o:title="PlanificaciónRecursosProyectos"/>
              </v:shape>
            </w:pict>
          </w:r>
          <w:r w:rsidR="003B2453" w:rsidRPr="00253E43">
            <w:rPr>
              <w:b/>
            </w:rPr>
            <w:br w:type="page"/>
          </w:r>
        </w:p>
        <w:p w14:paraId="4FD3340B" w14:textId="77777777" w:rsidR="00A82D97" w:rsidRPr="00253E43" w:rsidRDefault="00A82D97" w:rsidP="00A82D97">
          <w:pPr>
            <w:pStyle w:val="Ttulo1"/>
            <w:jc w:val="center"/>
            <w:rPr>
              <w:sz w:val="144"/>
              <w:szCs w:val="144"/>
              <w:lang w:bidi="es-ES"/>
            </w:rPr>
          </w:pPr>
          <w:bookmarkStart w:id="52" w:name="_Toc49341800"/>
          <w:bookmarkStart w:id="53" w:name="_Toc198889696"/>
          <w:bookmarkStart w:id="54" w:name="_Toc198889765"/>
          <w:r w:rsidRPr="00253E43">
            <w:rPr>
              <w:sz w:val="144"/>
              <w:szCs w:val="144"/>
              <w:lang w:bidi="es-ES"/>
            </w:rPr>
            <w:lastRenderedPageBreak/>
            <w:t>Análisis</w:t>
          </w:r>
          <w:bookmarkEnd w:id="52"/>
          <w:bookmarkEnd w:id="53"/>
          <w:bookmarkEnd w:id="54"/>
        </w:p>
        <w:p w14:paraId="748068B4" w14:textId="77777777" w:rsidR="00A82D97" w:rsidRPr="00253E43" w:rsidRDefault="00A82D97">
          <w:pPr>
            <w:spacing w:after="200"/>
            <w:jc w:val="left"/>
          </w:pPr>
          <w:r w:rsidRPr="00253E43">
            <w:br w:type="page"/>
          </w:r>
        </w:p>
        <w:p w14:paraId="7D3DB201" w14:textId="77777777" w:rsidR="00A82D97" w:rsidRPr="00253E43" w:rsidRDefault="00A82D97" w:rsidP="00A82D97"/>
        <w:p w14:paraId="42E2D0DE" w14:textId="77777777" w:rsidR="0066071D" w:rsidRPr="00253E43" w:rsidRDefault="005B7A05" w:rsidP="005B7A05">
          <w:pPr>
            <w:pStyle w:val="Ttulo2"/>
            <w:rPr>
              <w:b w:val="0"/>
            </w:rPr>
          </w:pPr>
          <w:bookmarkStart w:id="55" w:name="_Toc49341801"/>
          <w:bookmarkStart w:id="56" w:name="_Toc198889697"/>
          <w:bookmarkStart w:id="57" w:name="_Toc198889766"/>
          <w:r w:rsidRPr="00253E43">
            <w:rPr>
              <w:b w:val="0"/>
            </w:rPr>
            <w:t>Casos de uso</w:t>
          </w:r>
          <w:bookmarkEnd w:id="55"/>
          <w:bookmarkEnd w:id="56"/>
          <w:bookmarkEnd w:id="57"/>
        </w:p>
        <w:p w14:paraId="12739BE9" w14:textId="3A163D51" w:rsidR="0066071D" w:rsidRPr="00253E43" w:rsidRDefault="0066071D" w:rsidP="0066071D">
          <w:pPr>
            <w:pStyle w:val="Ttulo3"/>
          </w:pPr>
          <w:bookmarkStart w:id="58" w:name="_Toc49341802"/>
          <w:bookmarkStart w:id="59" w:name="_Toc198889698"/>
          <w:bookmarkStart w:id="60" w:name="_Toc198889767"/>
          <w:r w:rsidRPr="00253E43">
            <w:t>Carga de datos</w:t>
          </w:r>
          <w:r w:rsidR="00F26CAC">
            <w:t xml:space="preserve"> (RF1 RF2)</w:t>
          </w:r>
        </w:p>
      </w:sdtContent>
    </w:sdt>
    <w:bookmarkEnd w:id="60" w:displacedByCustomXml="prev"/>
    <w:bookmarkEnd w:id="59" w:displacedByCustomXml="prev"/>
    <w:bookmarkEnd w:id="58" w:displacedByCustomXml="prev"/>
    <w:p w14:paraId="7830E327" w14:textId="0D7A1D28" w:rsidR="00A009CB" w:rsidRDefault="00C34C7F" w:rsidP="004B5D57">
      <w:pPr>
        <w:jc w:val="center"/>
      </w:pPr>
      <w:r>
        <w:rPr>
          <w:noProof/>
          <w:lang w:eastAsia="es-ES"/>
        </w:rPr>
        <w:drawing>
          <wp:inline distT="0" distB="0" distL="0" distR="0" wp14:anchorId="7175032D" wp14:editId="7029C511">
            <wp:extent cx="3173730" cy="1821180"/>
            <wp:effectExtent l="0" t="0" r="762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AA05" w14:textId="429370B2" w:rsidR="00C34C7F" w:rsidRPr="00253E43" w:rsidRDefault="00476087" w:rsidP="00C34C7F">
      <w:pPr>
        <w:pStyle w:val="Ttulo3"/>
      </w:pPr>
      <w:bookmarkStart w:id="61" w:name="_Toc198889699"/>
      <w:bookmarkStart w:id="62" w:name="_Toc198889768"/>
      <w:r>
        <w:t>Gestión alumnos</w:t>
      </w:r>
      <w:r w:rsidR="00C34C7F">
        <w:t xml:space="preserve"> (RF3)</w:t>
      </w:r>
      <w:bookmarkEnd w:id="61"/>
      <w:bookmarkEnd w:id="62"/>
    </w:p>
    <w:p w14:paraId="06874123" w14:textId="77777777" w:rsidR="00C93C87" w:rsidRPr="00253E43" w:rsidRDefault="00C93C87" w:rsidP="00A15292"/>
    <w:p w14:paraId="620613F6" w14:textId="77777777" w:rsidR="00476087" w:rsidRDefault="00C34C7F" w:rsidP="004B5D57">
      <w:pPr>
        <w:spacing w:after="20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72873A51" wp14:editId="48D527EA">
            <wp:extent cx="4602480" cy="14370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A04E" w14:textId="462839C0" w:rsidR="00476087" w:rsidRPr="00253E43" w:rsidRDefault="00476087" w:rsidP="00476087">
      <w:pPr>
        <w:pStyle w:val="Ttulo3"/>
      </w:pPr>
      <w:bookmarkStart w:id="63" w:name="_Toc198889700"/>
      <w:bookmarkStart w:id="64" w:name="_Toc198889769"/>
      <w:r>
        <w:t>Gestión prestamos (RF4 RF6)</w:t>
      </w:r>
      <w:bookmarkEnd w:id="63"/>
      <w:bookmarkEnd w:id="64"/>
    </w:p>
    <w:p w14:paraId="3396D327" w14:textId="77777777" w:rsidR="00F1288B" w:rsidRDefault="00476087" w:rsidP="004B5D57">
      <w:pPr>
        <w:spacing w:after="200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5BBD39DC" wp14:editId="72820DCB">
            <wp:extent cx="4441190" cy="238950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57C" w14:textId="712863B3" w:rsidR="00F1288B" w:rsidRDefault="00F1288B" w:rsidP="00F1288B">
      <w:pPr>
        <w:pStyle w:val="Ttulo3"/>
      </w:pPr>
      <w:bookmarkStart w:id="65" w:name="_Toc198889701"/>
      <w:bookmarkStart w:id="66" w:name="_Toc198889770"/>
      <w:r>
        <w:lastRenderedPageBreak/>
        <w:t xml:space="preserve">Gestión </w:t>
      </w:r>
      <w:r w:rsidR="003A29E9">
        <w:t>listados</w:t>
      </w:r>
      <w:r>
        <w:t xml:space="preserve"> (RF7 RF8)</w:t>
      </w:r>
      <w:bookmarkEnd w:id="65"/>
      <w:bookmarkEnd w:id="66"/>
    </w:p>
    <w:p w14:paraId="4897B296" w14:textId="4137A669" w:rsidR="00F1288B" w:rsidRDefault="00F1288B" w:rsidP="004B5D57">
      <w:pPr>
        <w:jc w:val="center"/>
      </w:pPr>
      <w:r>
        <w:rPr>
          <w:noProof/>
          <w:lang w:eastAsia="es-ES"/>
        </w:rPr>
        <w:drawing>
          <wp:inline distT="0" distB="0" distL="0" distR="0" wp14:anchorId="287374F6" wp14:editId="571D4F78">
            <wp:extent cx="1644650" cy="238950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7BDE" w14:textId="18599D6B" w:rsidR="004B0F39" w:rsidRDefault="004B0F39" w:rsidP="004B0F39">
      <w:pPr>
        <w:pStyle w:val="Ttulo3"/>
      </w:pPr>
      <w:bookmarkStart w:id="67" w:name="_Toc198889702"/>
      <w:bookmarkStart w:id="68" w:name="_Toc198889771"/>
      <w:r>
        <w:t>Preservar los datos (RF9 RF10)</w:t>
      </w:r>
      <w:bookmarkEnd w:id="67"/>
      <w:bookmarkEnd w:id="68"/>
    </w:p>
    <w:p w14:paraId="0C892E20" w14:textId="56B5D282" w:rsidR="004B0F39" w:rsidRDefault="004B0F39" w:rsidP="004B5D57">
      <w:pPr>
        <w:jc w:val="center"/>
      </w:pPr>
      <w:r>
        <w:rPr>
          <w:noProof/>
          <w:lang w:eastAsia="es-ES"/>
        </w:rPr>
        <w:drawing>
          <wp:inline distT="0" distB="0" distL="0" distR="0" wp14:anchorId="33283B4E" wp14:editId="339E47F8">
            <wp:extent cx="4886960" cy="2389505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C2D0" w14:textId="77777777" w:rsidR="004B0F39" w:rsidRPr="00F1288B" w:rsidRDefault="004B0F39" w:rsidP="00F1288B"/>
    <w:p w14:paraId="779DFE53" w14:textId="77777777" w:rsidR="004B0F39" w:rsidRDefault="004B0F39">
      <w:pPr>
        <w:spacing w:after="200"/>
        <w:jc w:val="left"/>
        <w:rPr>
          <w:rFonts w:eastAsiaTheme="majorEastAsia" w:cstheme="majorBidi"/>
          <w:sz w:val="36"/>
          <w:szCs w:val="26"/>
        </w:rPr>
      </w:pPr>
      <w:bookmarkStart w:id="69" w:name="_Toc49341805"/>
      <w:r>
        <w:rPr>
          <w:b/>
        </w:rPr>
        <w:br w:type="page"/>
      </w:r>
    </w:p>
    <w:p w14:paraId="1EE19E16" w14:textId="371D3C45" w:rsidR="00A2635D" w:rsidRPr="00253E43" w:rsidRDefault="00A2635D" w:rsidP="00A2635D">
      <w:pPr>
        <w:pStyle w:val="Ttulo2"/>
        <w:rPr>
          <w:b w:val="0"/>
        </w:rPr>
      </w:pPr>
      <w:bookmarkStart w:id="70" w:name="_Toc198889703"/>
      <w:bookmarkStart w:id="71" w:name="_Toc198889772"/>
      <w:r w:rsidRPr="00253E43">
        <w:rPr>
          <w:b w:val="0"/>
        </w:rPr>
        <w:lastRenderedPageBreak/>
        <w:t>Descripción de los casos de uso</w:t>
      </w:r>
      <w:bookmarkEnd w:id="69"/>
      <w:bookmarkEnd w:id="70"/>
      <w:bookmarkEnd w:id="71"/>
    </w:p>
    <w:p w14:paraId="507A7577" w14:textId="77777777" w:rsidR="00A2635D" w:rsidRPr="00253E43" w:rsidRDefault="00A2635D" w:rsidP="00A2635D">
      <w:pPr>
        <w:pStyle w:val="Ttulo3"/>
      </w:pPr>
      <w:bookmarkStart w:id="72" w:name="_Toc49341806"/>
      <w:bookmarkStart w:id="73" w:name="_Toc198889704"/>
      <w:bookmarkStart w:id="74" w:name="_Toc198889773"/>
      <w:r w:rsidRPr="00253E43">
        <w:t>Carga de datos</w:t>
      </w:r>
      <w:bookmarkEnd w:id="72"/>
      <w:bookmarkEnd w:id="73"/>
      <w:bookmarkEnd w:id="7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A2635D" w:rsidRPr="00253E43" w14:paraId="49E26A4D" w14:textId="77777777" w:rsidTr="00A2635D">
        <w:tc>
          <w:tcPr>
            <w:tcW w:w="1418" w:type="dxa"/>
          </w:tcPr>
          <w:p w14:paraId="04F932A9" w14:textId="77777777" w:rsidR="00A2635D" w:rsidRPr="00253E43" w:rsidRDefault="00A2635D" w:rsidP="00A2635D">
            <w:r w:rsidRPr="00253E43">
              <w:t>Nombre</w:t>
            </w:r>
          </w:p>
        </w:tc>
        <w:tc>
          <w:tcPr>
            <w:tcW w:w="8606" w:type="dxa"/>
          </w:tcPr>
          <w:p w14:paraId="67191FB6" w14:textId="77777777" w:rsidR="00A2635D" w:rsidRPr="004B0F39" w:rsidRDefault="00A2635D" w:rsidP="00A2635D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A2635D" w:rsidRPr="00253E43" w14:paraId="740E4641" w14:textId="77777777" w:rsidTr="00A2635D">
        <w:tc>
          <w:tcPr>
            <w:tcW w:w="1418" w:type="dxa"/>
          </w:tcPr>
          <w:p w14:paraId="0E14D601" w14:textId="77777777" w:rsidR="00A2635D" w:rsidRPr="00253E43" w:rsidRDefault="00A2635D" w:rsidP="00A2635D">
            <w:r w:rsidRPr="00253E43">
              <w:t>Actores:</w:t>
            </w:r>
          </w:p>
        </w:tc>
        <w:tc>
          <w:tcPr>
            <w:tcW w:w="8606" w:type="dxa"/>
          </w:tcPr>
          <w:p w14:paraId="5062A985" w14:textId="77777777" w:rsidR="00A2635D" w:rsidRPr="004B0F39" w:rsidRDefault="00A2635D" w:rsidP="00A2635D">
            <w:r w:rsidRPr="004B0F39">
              <w:t>Administrador</w:t>
            </w:r>
          </w:p>
        </w:tc>
      </w:tr>
      <w:tr w:rsidR="00A2635D" w:rsidRPr="00253E43" w14:paraId="1693312F" w14:textId="77777777" w:rsidTr="00A2635D">
        <w:tc>
          <w:tcPr>
            <w:tcW w:w="1418" w:type="dxa"/>
          </w:tcPr>
          <w:p w14:paraId="62AA1DE1" w14:textId="77777777" w:rsidR="00A2635D" w:rsidRPr="00253E43" w:rsidRDefault="00A2635D" w:rsidP="00A2635D">
            <w:r w:rsidRPr="00253E43">
              <w:t>Función:</w:t>
            </w:r>
          </w:p>
        </w:tc>
        <w:tc>
          <w:tcPr>
            <w:tcW w:w="8606" w:type="dxa"/>
          </w:tcPr>
          <w:p w14:paraId="33491ABA" w14:textId="77777777" w:rsidR="00A2635D" w:rsidRPr="004B0F39" w:rsidRDefault="00A2635D" w:rsidP="00A2635D">
            <w:r w:rsidRPr="004B0F39">
              <w:t>Da acceso al sistema para poder realizar el resto de acciones</w:t>
            </w:r>
            <w:r w:rsidR="002E690D" w:rsidRPr="004B0F39">
              <w:t>.</w:t>
            </w:r>
          </w:p>
        </w:tc>
      </w:tr>
      <w:tr w:rsidR="00A2635D" w:rsidRPr="00253E43" w14:paraId="72763C43" w14:textId="77777777" w:rsidTr="00A2635D">
        <w:tc>
          <w:tcPr>
            <w:tcW w:w="1418" w:type="dxa"/>
          </w:tcPr>
          <w:p w14:paraId="27D282DC" w14:textId="77777777" w:rsidR="00A2635D" w:rsidRPr="00253E43" w:rsidRDefault="00A2635D" w:rsidP="00A2635D">
            <w:r w:rsidRPr="00253E43">
              <w:t>Referencias:</w:t>
            </w:r>
          </w:p>
        </w:tc>
        <w:tc>
          <w:tcPr>
            <w:tcW w:w="8606" w:type="dxa"/>
          </w:tcPr>
          <w:p w14:paraId="51F300E5" w14:textId="40FD5B9F" w:rsidR="00A2635D" w:rsidRPr="004B0F39" w:rsidRDefault="004B0F39" w:rsidP="00A2635D">
            <w:r w:rsidRPr="004B0F39">
              <w:t>RF - Todos</w:t>
            </w:r>
          </w:p>
        </w:tc>
      </w:tr>
      <w:tr w:rsidR="00A2635D" w:rsidRPr="00253E43" w14:paraId="489C6102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CF2C5D5" w14:textId="77777777" w:rsidR="00A2635D" w:rsidRPr="001F316D" w:rsidRDefault="00A2635D" w:rsidP="003B2453">
            <w:pPr>
              <w:rPr>
                <w:color w:val="FF0000"/>
              </w:rPr>
            </w:pPr>
          </w:p>
        </w:tc>
      </w:tr>
      <w:tr w:rsidR="00A2635D" w:rsidRPr="00253E43" w14:paraId="6FABC7E4" w14:textId="77777777" w:rsidTr="003B2453">
        <w:tc>
          <w:tcPr>
            <w:tcW w:w="1418" w:type="dxa"/>
          </w:tcPr>
          <w:p w14:paraId="32426165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379F2719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Vaciar la BBDD</w:t>
            </w:r>
          </w:p>
        </w:tc>
      </w:tr>
      <w:tr w:rsidR="00A2635D" w:rsidRPr="00253E43" w14:paraId="6FEBE9D3" w14:textId="77777777" w:rsidTr="003B2453">
        <w:tc>
          <w:tcPr>
            <w:tcW w:w="1418" w:type="dxa"/>
          </w:tcPr>
          <w:p w14:paraId="2C205F8E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70FE8973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AE13D80" w14:textId="77777777" w:rsidTr="003B2453">
        <w:tc>
          <w:tcPr>
            <w:tcW w:w="1418" w:type="dxa"/>
          </w:tcPr>
          <w:p w14:paraId="487636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7A27908C" w14:textId="7464A4D6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Para un correcto funcionamiento la BBDD debe estar vacía de datos, por lo que una vez validado, en </w:t>
            </w:r>
            <w:r w:rsidR="00114943" w:rsidRPr="004B0F39">
              <w:rPr>
                <w:bCs/>
              </w:rPr>
              <w:t>este caso</w:t>
            </w:r>
            <w:r w:rsidRPr="004B0F39">
              <w:rPr>
                <w:bCs/>
              </w:rPr>
              <w:t xml:space="preserve"> se podrá vaciar</w:t>
            </w:r>
            <w:r w:rsidR="002E690D" w:rsidRPr="004B0F39">
              <w:rPr>
                <w:bCs/>
              </w:rPr>
              <w:t>.</w:t>
            </w:r>
          </w:p>
        </w:tc>
      </w:tr>
      <w:tr w:rsidR="00A2635D" w:rsidRPr="00253E43" w14:paraId="450051FE" w14:textId="77777777" w:rsidTr="003B2453">
        <w:tc>
          <w:tcPr>
            <w:tcW w:w="1418" w:type="dxa"/>
          </w:tcPr>
          <w:p w14:paraId="0E012E0C" w14:textId="77777777" w:rsidR="00A2635D" w:rsidRPr="00253E43" w:rsidRDefault="00A2635D" w:rsidP="003B2453">
            <w:r w:rsidRPr="00253E43">
              <w:t>Referencias:</w:t>
            </w:r>
          </w:p>
        </w:tc>
        <w:tc>
          <w:tcPr>
            <w:tcW w:w="8606" w:type="dxa"/>
          </w:tcPr>
          <w:p w14:paraId="5E502DF7" w14:textId="153EE5AD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 w:rsidR="004B0F39">
              <w:rPr>
                <w:bCs/>
              </w:rPr>
              <w:t>F1 – RF2</w:t>
            </w:r>
          </w:p>
        </w:tc>
      </w:tr>
      <w:tr w:rsidR="00A2635D" w:rsidRPr="00253E43" w14:paraId="64E2937D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8566161" w14:textId="77777777" w:rsidR="00A2635D" w:rsidRPr="004B0F39" w:rsidRDefault="00A2635D" w:rsidP="003B2453">
            <w:pPr>
              <w:rPr>
                <w:bCs/>
              </w:rPr>
            </w:pPr>
          </w:p>
        </w:tc>
      </w:tr>
      <w:tr w:rsidR="00A2635D" w:rsidRPr="00253E43" w14:paraId="121159EE" w14:textId="77777777" w:rsidTr="003B2453">
        <w:tc>
          <w:tcPr>
            <w:tcW w:w="1418" w:type="dxa"/>
          </w:tcPr>
          <w:p w14:paraId="634106AA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50A982F2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Cargar la BBDD</w:t>
            </w:r>
          </w:p>
        </w:tc>
      </w:tr>
      <w:tr w:rsidR="00A2635D" w:rsidRPr="00253E43" w14:paraId="7CCAD03F" w14:textId="77777777" w:rsidTr="003B2453">
        <w:tc>
          <w:tcPr>
            <w:tcW w:w="1418" w:type="dxa"/>
          </w:tcPr>
          <w:p w14:paraId="3EB3B509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0F34EF3E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B702E92" w14:textId="77777777" w:rsidTr="003B2453">
        <w:tc>
          <w:tcPr>
            <w:tcW w:w="1418" w:type="dxa"/>
          </w:tcPr>
          <w:p w14:paraId="0BA3FF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2D9F82F8" w14:textId="5DDC7CD3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Se cargarán todos los datos </w:t>
            </w:r>
            <w:r w:rsidR="00D32006">
              <w:rPr>
                <w:bCs/>
              </w:rPr>
              <w:t>necesarios, además del número de ejemplares de cada libro</w:t>
            </w:r>
            <w:r w:rsidRPr="004B0F39">
              <w:rPr>
                <w:bCs/>
              </w:rPr>
              <w:t>.</w:t>
            </w:r>
          </w:p>
        </w:tc>
      </w:tr>
      <w:tr w:rsidR="004B0F39" w:rsidRPr="00253E43" w14:paraId="6BA1EFB3" w14:textId="77777777" w:rsidTr="003B2453">
        <w:tc>
          <w:tcPr>
            <w:tcW w:w="1418" w:type="dxa"/>
          </w:tcPr>
          <w:p w14:paraId="79B78601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109CD4F2" w14:textId="150C3B7C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3F4F3B99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E75912D" w14:textId="77777777" w:rsidR="004B0F39" w:rsidRPr="004B0F39" w:rsidRDefault="004B0F39" w:rsidP="004B0F39">
            <w:pPr>
              <w:rPr>
                <w:bCs/>
              </w:rPr>
            </w:pPr>
          </w:p>
        </w:tc>
      </w:tr>
      <w:tr w:rsidR="004B0F39" w:rsidRPr="00253E43" w14:paraId="212EFB96" w14:textId="77777777" w:rsidTr="003B2453">
        <w:tc>
          <w:tcPr>
            <w:tcW w:w="1418" w:type="dxa"/>
          </w:tcPr>
          <w:p w14:paraId="5DAE24A9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7CC15D8E" w14:textId="77777777"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 xml:space="preserve">Cargar la BBDD      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proofErr w:type="spellStart"/>
            <w:r w:rsidRPr="004B0F39">
              <w:rPr>
                <w:b/>
              </w:rPr>
              <w:t>Gestion</w:t>
            </w:r>
            <w:proofErr w:type="spellEnd"/>
            <w:r w:rsidRPr="004B0F39">
              <w:rPr>
                <w:b/>
              </w:rPr>
              <w:t xml:space="preserve"> de errores</w:t>
            </w:r>
          </w:p>
        </w:tc>
      </w:tr>
      <w:tr w:rsidR="004B0F39" w:rsidRPr="00253E43" w14:paraId="6A57B629" w14:textId="77777777" w:rsidTr="003B2453">
        <w:tc>
          <w:tcPr>
            <w:tcW w:w="1418" w:type="dxa"/>
          </w:tcPr>
          <w:p w14:paraId="22766BA8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340CCE6B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4B0F39" w:rsidRPr="00253E43" w14:paraId="48116043" w14:textId="77777777" w:rsidTr="003B2453">
        <w:tc>
          <w:tcPr>
            <w:tcW w:w="1418" w:type="dxa"/>
          </w:tcPr>
          <w:p w14:paraId="41F43430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082E17D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Si la carga de datos genera errores, se mostrará un informe y se darán posibles soluciones a los mismos.</w:t>
            </w:r>
          </w:p>
        </w:tc>
      </w:tr>
      <w:tr w:rsidR="004B0F39" w:rsidRPr="00253E43" w14:paraId="7A446CC4" w14:textId="77777777" w:rsidTr="003B2453">
        <w:tc>
          <w:tcPr>
            <w:tcW w:w="1418" w:type="dxa"/>
          </w:tcPr>
          <w:p w14:paraId="5DA6BABD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6056BAAD" w14:textId="3D10A373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57FEF9E8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E0D86F4" w14:textId="77777777" w:rsidR="004B0F39" w:rsidRPr="001F316D" w:rsidRDefault="004B0F39" w:rsidP="004B0F39">
            <w:pPr>
              <w:rPr>
                <w:color w:val="FF0000"/>
              </w:rPr>
            </w:pPr>
          </w:p>
        </w:tc>
      </w:tr>
      <w:tr w:rsidR="004B0F39" w:rsidRPr="00253E43" w14:paraId="0909FB5A" w14:textId="77777777" w:rsidTr="003B2453">
        <w:tc>
          <w:tcPr>
            <w:tcW w:w="1418" w:type="dxa"/>
          </w:tcPr>
          <w:p w14:paraId="6BC62D1E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2CBDD10F" w14:textId="77777777" w:rsidR="004B0F39" w:rsidRPr="004B0F39" w:rsidRDefault="004B0F39" w:rsidP="004B0F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4B0F39" w:rsidRPr="00253E43" w14:paraId="1DC16D72" w14:textId="77777777" w:rsidTr="003B2453">
        <w:tc>
          <w:tcPr>
            <w:tcW w:w="1418" w:type="dxa"/>
          </w:tcPr>
          <w:p w14:paraId="5EFC696F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1465BAF1" w14:textId="77777777" w:rsidR="004B0F39" w:rsidRPr="004B0F39" w:rsidRDefault="004B0F39" w:rsidP="004B0F39">
            <w:r w:rsidRPr="004B0F39">
              <w:t>Administrador</w:t>
            </w:r>
          </w:p>
        </w:tc>
      </w:tr>
      <w:tr w:rsidR="004B0F39" w:rsidRPr="00253E43" w14:paraId="3D862EEC" w14:textId="77777777" w:rsidTr="003B2453">
        <w:tc>
          <w:tcPr>
            <w:tcW w:w="1418" w:type="dxa"/>
          </w:tcPr>
          <w:p w14:paraId="2090633E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E3BF72C" w14:textId="77777777" w:rsidR="004B0F39" w:rsidRPr="004B0F39" w:rsidRDefault="004B0F39" w:rsidP="004B0F39">
            <w:r w:rsidRPr="004B0F39">
              <w:t>Salida del sistema.</w:t>
            </w:r>
          </w:p>
        </w:tc>
      </w:tr>
      <w:tr w:rsidR="004B0F39" w:rsidRPr="00253E43" w14:paraId="0F12B967" w14:textId="77777777" w:rsidTr="003B2453">
        <w:tc>
          <w:tcPr>
            <w:tcW w:w="1418" w:type="dxa"/>
          </w:tcPr>
          <w:p w14:paraId="5FC2E8B4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53661A7B" w14:textId="73DC3517" w:rsidR="004B0F39" w:rsidRPr="004B0F39" w:rsidRDefault="004B0F39" w:rsidP="004B0F39">
            <w:r>
              <w:t>RF Todos</w:t>
            </w:r>
          </w:p>
        </w:tc>
      </w:tr>
    </w:tbl>
    <w:p w14:paraId="5C5F5A4A" w14:textId="77777777" w:rsidR="00C93C87" w:rsidRDefault="00C93C87" w:rsidP="00C93C87"/>
    <w:p w14:paraId="2B834FB2" w14:textId="04C89BD8" w:rsidR="00114943" w:rsidRPr="00253E43" w:rsidRDefault="00114943" w:rsidP="00114943">
      <w:pPr>
        <w:pStyle w:val="Ttulo3"/>
      </w:pPr>
      <w:bookmarkStart w:id="75" w:name="_Toc198889705"/>
      <w:bookmarkStart w:id="76" w:name="_Toc198889774"/>
      <w:r>
        <w:t>Gestión de alumnos</w:t>
      </w:r>
      <w:bookmarkEnd w:id="75"/>
      <w:bookmarkEnd w:id="7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59BBC3FE" w14:textId="77777777" w:rsidTr="00C54139">
        <w:tc>
          <w:tcPr>
            <w:tcW w:w="1418" w:type="dxa"/>
          </w:tcPr>
          <w:p w14:paraId="6795292B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605937BA" w14:textId="77777777" w:rsidR="00114943" w:rsidRPr="004B0F39" w:rsidRDefault="00114943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0855F3D4" w14:textId="77777777" w:rsidTr="00C54139">
        <w:tc>
          <w:tcPr>
            <w:tcW w:w="1418" w:type="dxa"/>
          </w:tcPr>
          <w:p w14:paraId="135AD6EB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1EF3C193" w14:textId="77777777" w:rsidR="00114943" w:rsidRPr="004B0F39" w:rsidRDefault="00114943" w:rsidP="00C54139">
            <w:r w:rsidRPr="004B0F39">
              <w:t>Administrador</w:t>
            </w:r>
          </w:p>
        </w:tc>
      </w:tr>
      <w:tr w:rsidR="00114943" w:rsidRPr="00253E43" w14:paraId="592616A0" w14:textId="77777777" w:rsidTr="00C54139">
        <w:tc>
          <w:tcPr>
            <w:tcW w:w="1418" w:type="dxa"/>
          </w:tcPr>
          <w:p w14:paraId="6477D42B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641372C0" w14:textId="77777777" w:rsidR="00114943" w:rsidRPr="004B0F39" w:rsidRDefault="00114943" w:rsidP="00C54139">
            <w:r w:rsidRPr="004B0F39">
              <w:t>Da acceso al sistema para poder realizar el resto de acciones.</w:t>
            </w:r>
          </w:p>
        </w:tc>
      </w:tr>
      <w:tr w:rsidR="00114943" w:rsidRPr="00253E43" w14:paraId="04BCE6D6" w14:textId="77777777" w:rsidTr="00C54139">
        <w:tc>
          <w:tcPr>
            <w:tcW w:w="1418" w:type="dxa"/>
          </w:tcPr>
          <w:p w14:paraId="253EE107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784B8868" w14:textId="77777777" w:rsidR="00114943" w:rsidRPr="004B0F39" w:rsidRDefault="00114943" w:rsidP="00C54139">
            <w:r w:rsidRPr="004B0F39">
              <w:t>RF - Todos</w:t>
            </w:r>
          </w:p>
        </w:tc>
      </w:tr>
      <w:tr w:rsidR="00114943" w:rsidRPr="00253E43" w14:paraId="65C6F342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DF04654" w14:textId="77777777" w:rsidR="00114943" w:rsidRPr="001F316D" w:rsidRDefault="00114943" w:rsidP="00C54139">
            <w:pPr>
              <w:rPr>
                <w:color w:val="FF0000"/>
              </w:rPr>
            </w:pPr>
          </w:p>
        </w:tc>
      </w:tr>
      <w:tr w:rsidR="00114943" w:rsidRPr="00253E43" w14:paraId="51F313F3" w14:textId="77777777" w:rsidTr="00C54139">
        <w:tc>
          <w:tcPr>
            <w:tcW w:w="1418" w:type="dxa"/>
          </w:tcPr>
          <w:p w14:paraId="1C6F16A7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6CC4B8D1" w14:textId="2BE5403C" w:rsidR="00114943" w:rsidRPr="004B0F39" w:rsidRDefault="00114943" w:rsidP="00C54139">
            <w:pPr>
              <w:rPr>
                <w:b/>
              </w:rPr>
            </w:pPr>
            <w:r>
              <w:rPr>
                <w:b/>
              </w:rPr>
              <w:t>Filtrar</w:t>
            </w:r>
          </w:p>
        </w:tc>
      </w:tr>
      <w:tr w:rsidR="00114943" w:rsidRPr="00253E43" w14:paraId="4C138444" w14:textId="77777777" w:rsidTr="00C54139">
        <w:tc>
          <w:tcPr>
            <w:tcW w:w="1418" w:type="dxa"/>
          </w:tcPr>
          <w:p w14:paraId="75512C03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46126E05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CF2AB0F" w14:textId="77777777" w:rsidTr="00C54139">
        <w:tc>
          <w:tcPr>
            <w:tcW w:w="1418" w:type="dxa"/>
          </w:tcPr>
          <w:p w14:paraId="23C6055D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7EC88065" w14:textId="11A4418D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6C6D580B" w14:textId="77777777" w:rsidTr="00C54139">
        <w:tc>
          <w:tcPr>
            <w:tcW w:w="1418" w:type="dxa"/>
          </w:tcPr>
          <w:p w14:paraId="34994EC5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786F99D4" w14:textId="2788568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F3</w:t>
            </w:r>
          </w:p>
        </w:tc>
      </w:tr>
      <w:tr w:rsidR="00114943" w:rsidRPr="00253E43" w14:paraId="1D1F7BD5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9D78BEB" w14:textId="77777777" w:rsidR="00114943" w:rsidRPr="004B0F39" w:rsidRDefault="00114943" w:rsidP="00C54139">
            <w:pPr>
              <w:rPr>
                <w:bCs/>
              </w:rPr>
            </w:pPr>
          </w:p>
        </w:tc>
      </w:tr>
      <w:tr w:rsidR="00114943" w:rsidRPr="00253E43" w14:paraId="73E20580" w14:textId="77777777" w:rsidTr="00C54139">
        <w:tc>
          <w:tcPr>
            <w:tcW w:w="1418" w:type="dxa"/>
          </w:tcPr>
          <w:p w14:paraId="5BDE5C77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7C8E2302" w14:textId="6FDFE5D3" w:rsidR="00114943" w:rsidRPr="004B0F39" w:rsidRDefault="00114943" w:rsidP="00C54139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Ver datos de alumnos</w:t>
            </w:r>
          </w:p>
        </w:tc>
      </w:tr>
      <w:tr w:rsidR="00114943" w:rsidRPr="00253E43" w14:paraId="5718B360" w14:textId="77777777" w:rsidTr="00C54139">
        <w:tc>
          <w:tcPr>
            <w:tcW w:w="1418" w:type="dxa"/>
          </w:tcPr>
          <w:p w14:paraId="40F9F06B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4F890885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72116519" w14:textId="77777777" w:rsidTr="00C54139">
        <w:tc>
          <w:tcPr>
            <w:tcW w:w="1418" w:type="dxa"/>
          </w:tcPr>
          <w:p w14:paraId="69A65AA4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2DF02D94" w14:textId="7631FB0F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 xml:space="preserve">Se mostrarán todos los datos del alumno seleccionado incluso los libros asignados. </w:t>
            </w:r>
          </w:p>
        </w:tc>
      </w:tr>
      <w:tr w:rsidR="00114943" w:rsidRPr="00253E43" w14:paraId="4DA6C289" w14:textId="77777777" w:rsidTr="00C54139">
        <w:tc>
          <w:tcPr>
            <w:tcW w:w="1418" w:type="dxa"/>
          </w:tcPr>
          <w:p w14:paraId="20606439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2CF1A72A" w14:textId="5F815409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3D4E874B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181D82A" w14:textId="77777777" w:rsidR="00114943" w:rsidRPr="004B0F39" w:rsidRDefault="00114943" w:rsidP="00C54139">
            <w:pPr>
              <w:rPr>
                <w:bCs/>
              </w:rPr>
            </w:pPr>
          </w:p>
        </w:tc>
      </w:tr>
      <w:tr w:rsidR="00114943" w:rsidRPr="00253E43" w14:paraId="5B4DAA15" w14:textId="77777777" w:rsidTr="00C54139">
        <w:tc>
          <w:tcPr>
            <w:tcW w:w="1418" w:type="dxa"/>
          </w:tcPr>
          <w:p w14:paraId="08A91F64" w14:textId="77777777" w:rsidR="00114943" w:rsidRPr="00253E43" w:rsidRDefault="00114943" w:rsidP="00114943">
            <w:r w:rsidRPr="00253E43">
              <w:t>Nombre</w:t>
            </w:r>
          </w:p>
        </w:tc>
        <w:tc>
          <w:tcPr>
            <w:tcW w:w="8606" w:type="dxa"/>
          </w:tcPr>
          <w:p w14:paraId="5B25FC52" w14:textId="2D005949" w:rsidR="00114943" w:rsidRPr="004B0F39" w:rsidRDefault="00114943" w:rsidP="00114943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Modificar datos</w:t>
            </w:r>
          </w:p>
        </w:tc>
      </w:tr>
      <w:tr w:rsidR="00114943" w:rsidRPr="00253E43" w14:paraId="298B42BE" w14:textId="77777777" w:rsidTr="00C54139">
        <w:tc>
          <w:tcPr>
            <w:tcW w:w="1418" w:type="dxa"/>
          </w:tcPr>
          <w:p w14:paraId="4D82CEBB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2E41B360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2BC1738A" w14:textId="77777777" w:rsidTr="00C54139">
        <w:tc>
          <w:tcPr>
            <w:tcW w:w="1418" w:type="dxa"/>
          </w:tcPr>
          <w:p w14:paraId="5E8C36D5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442071FB" w14:textId="762C3C3E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Se podrán cambiar los datos personales del alumno, así como el estado de los libros. NO se podrá cambiar de curso ya que implicaría cambios en la BBDD muy drásticos.</w:t>
            </w:r>
          </w:p>
        </w:tc>
      </w:tr>
      <w:tr w:rsidR="00114943" w:rsidRPr="00253E43" w14:paraId="2376931C" w14:textId="77777777" w:rsidTr="00C54139">
        <w:tc>
          <w:tcPr>
            <w:tcW w:w="1418" w:type="dxa"/>
          </w:tcPr>
          <w:p w14:paraId="377A484E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6934A3A3" w14:textId="658E7699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06AA1725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6F66C6C" w14:textId="77777777" w:rsidR="00114943" w:rsidRPr="001F316D" w:rsidRDefault="00114943" w:rsidP="00C54139">
            <w:pPr>
              <w:rPr>
                <w:color w:val="FF0000"/>
              </w:rPr>
            </w:pPr>
          </w:p>
        </w:tc>
      </w:tr>
      <w:tr w:rsidR="00114943" w:rsidRPr="00253E43" w14:paraId="6A6460AC" w14:textId="77777777" w:rsidTr="00C54139">
        <w:tc>
          <w:tcPr>
            <w:tcW w:w="1418" w:type="dxa"/>
          </w:tcPr>
          <w:p w14:paraId="4646AADA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201540D1" w14:textId="77777777" w:rsidR="00114943" w:rsidRPr="004B0F39" w:rsidRDefault="00114943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78C2186A" w14:textId="77777777" w:rsidTr="00C54139">
        <w:tc>
          <w:tcPr>
            <w:tcW w:w="1418" w:type="dxa"/>
          </w:tcPr>
          <w:p w14:paraId="27DDA304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7CC3A5F1" w14:textId="77777777" w:rsidR="00114943" w:rsidRPr="004B0F39" w:rsidRDefault="00114943" w:rsidP="00C54139">
            <w:r w:rsidRPr="004B0F39">
              <w:t>Administrador</w:t>
            </w:r>
          </w:p>
        </w:tc>
      </w:tr>
      <w:tr w:rsidR="00114943" w:rsidRPr="00253E43" w14:paraId="2C089766" w14:textId="77777777" w:rsidTr="00C54139">
        <w:tc>
          <w:tcPr>
            <w:tcW w:w="1418" w:type="dxa"/>
          </w:tcPr>
          <w:p w14:paraId="492FA31A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4390FB61" w14:textId="77777777" w:rsidR="00114943" w:rsidRPr="004B0F39" w:rsidRDefault="00114943" w:rsidP="00C54139">
            <w:r w:rsidRPr="004B0F39">
              <w:t>Salida del sistema.</w:t>
            </w:r>
          </w:p>
        </w:tc>
      </w:tr>
      <w:tr w:rsidR="00114943" w:rsidRPr="00253E43" w14:paraId="251DF464" w14:textId="77777777" w:rsidTr="00C54139">
        <w:tc>
          <w:tcPr>
            <w:tcW w:w="1418" w:type="dxa"/>
          </w:tcPr>
          <w:p w14:paraId="60A4F1C1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32DB60D1" w14:textId="77777777" w:rsidR="00114943" w:rsidRPr="004B0F39" w:rsidRDefault="00114943" w:rsidP="00C54139">
            <w:r>
              <w:t>RF Todos</w:t>
            </w:r>
          </w:p>
        </w:tc>
      </w:tr>
    </w:tbl>
    <w:p w14:paraId="0935583A" w14:textId="77777777" w:rsidR="00114943" w:rsidRDefault="00114943" w:rsidP="00114943"/>
    <w:p w14:paraId="27FD38E5" w14:textId="353D6F3F" w:rsidR="003A29E9" w:rsidRPr="00253E43" w:rsidRDefault="003A29E9" w:rsidP="003A29E9">
      <w:pPr>
        <w:pStyle w:val="Ttulo3"/>
      </w:pPr>
      <w:bookmarkStart w:id="77" w:name="_Toc198889706"/>
      <w:bookmarkStart w:id="78" w:name="_Toc198889775"/>
      <w:r>
        <w:t>Gestión de prestamos</w:t>
      </w:r>
      <w:bookmarkEnd w:id="77"/>
      <w:bookmarkEnd w:id="7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3A29E9" w:rsidRPr="00253E43" w14:paraId="7DDEAD4F" w14:textId="77777777" w:rsidTr="00C54139">
        <w:tc>
          <w:tcPr>
            <w:tcW w:w="1418" w:type="dxa"/>
          </w:tcPr>
          <w:p w14:paraId="330F90E5" w14:textId="77777777" w:rsidR="003A29E9" w:rsidRPr="00253E43" w:rsidRDefault="003A29E9" w:rsidP="00C54139">
            <w:r w:rsidRPr="00253E43">
              <w:t>Nombre</w:t>
            </w:r>
          </w:p>
        </w:tc>
        <w:tc>
          <w:tcPr>
            <w:tcW w:w="8606" w:type="dxa"/>
          </w:tcPr>
          <w:p w14:paraId="77366C1E" w14:textId="77777777" w:rsidR="003A29E9" w:rsidRPr="004B0F39" w:rsidRDefault="003A29E9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3A29E9" w:rsidRPr="00253E43" w14:paraId="4B90D78F" w14:textId="77777777" w:rsidTr="00C54139">
        <w:tc>
          <w:tcPr>
            <w:tcW w:w="1418" w:type="dxa"/>
          </w:tcPr>
          <w:p w14:paraId="62ABBDFC" w14:textId="77777777" w:rsidR="003A29E9" w:rsidRPr="00253E43" w:rsidRDefault="003A29E9" w:rsidP="00C54139">
            <w:r w:rsidRPr="00253E43">
              <w:t>Actores:</w:t>
            </w:r>
          </w:p>
        </w:tc>
        <w:tc>
          <w:tcPr>
            <w:tcW w:w="8606" w:type="dxa"/>
          </w:tcPr>
          <w:p w14:paraId="71A46A59" w14:textId="77777777" w:rsidR="003A29E9" w:rsidRPr="004B0F39" w:rsidRDefault="003A29E9" w:rsidP="00C54139">
            <w:r w:rsidRPr="004B0F39">
              <w:t>Administrador</w:t>
            </w:r>
          </w:p>
        </w:tc>
      </w:tr>
      <w:tr w:rsidR="003A29E9" w:rsidRPr="00253E43" w14:paraId="0FC43F6D" w14:textId="77777777" w:rsidTr="00C54139">
        <w:tc>
          <w:tcPr>
            <w:tcW w:w="1418" w:type="dxa"/>
          </w:tcPr>
          <w:p w14:paraId="0EAA7347" w14:textId="77777777" w:rsidR="003A29E9" w:rsidRPr="00253E43" w:rsidRDefault="003A29E9" w:rsidP="00C54139">
            <w:r w:rsidRPr="00253E43">
              <w:t>Función:</w:t>
            </w:r>
          </w:p>
        </w:tc>
        <w:tc>
          <w:tcPr>
            <w:tcW w:w="8606" w:type="dxa"/>
          </w:tcPr>
          <w:p w14:paraId="3C15149B" w14:textId="77777777" w:rsidR="003A29E9" w:rsidRPr="004B0F39" w:rsidRDefault="003A29E9" w:rsidP="00C54139">
            <w:r w:rsidRPr="004B0F39">
              <w:t>Da acceso al sistema para poder realizar el resto de acciones.</w:t>
            </w:r>
          </w:p>
        </w:tc>
      </w:tr>
      <w:tr w:rsidR="003A29E9" w:rsidRPr="00253E43" w14:paraId="38D34181" w14:textId="77777777" w:rsidTr="00C54139">
        <w:tc>
          <w:tcPr>
            <w:tcW w:w="1418" w:type="dxa"/>
          </w:tcPr>
          <w:p w14:paraId="76C1E627" w14:textId="77777777" w:rsidR="003A29E9" w:rsidRPr="00253E43" w:rsidRDefault="003A29E9" w:rsidP="00C54139">
            <w:r w:rsidRPr="00253E43">
              <w:t>Referencias:</w:t>
            </w:r>
          </w:p>
        </w:tc>
        <w:tc>
          <w:tcPr>
            <w:tcW w:w="8606" w:type="dxa"/>
          </w:tcPr>
          <w:p w14:paraId="07A750CB" w14:textId="77777777" w:rsidR="003A29E9" w:rsidRPr="004B0F39" w:rsidRDefault="003A29E9" w:rsidP="00C54139">
            <w:r w:rsidRPr="004B0F39">
              <w:t>RF - Todos</w:t>
            </w:r>
          </w:p>
        </w:tc>
      </w:tr>
      <w:tr w:rsidR="003A29E9" w:rsidRPr="00253E43" w14:paraId="5125A2F3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B84CFD3" w14:textId="77777777" w:rsidR="003A29E9" w:rsidRPr="001F316D" w:rsidRDefault="003A29E9" w:rsidP="00C54139">
            <w:pPr>
              <w:rPr>
                <w:color w:val="FF0000"/>
              </w:rPr>
            </w:pPr>
          </w:p>
        </w:tc>
      </w:tr>
      <w:tr w:rsidR="003A29E9" w:rsidRPr="00253E43" w14:paraId="22C24DF3" w14:textId="77777777" w:rsidTr="00C54139">
        <w:tc>
          <w:tcPr>
            <w:tcW w:w="1418" w:type="dxa"/>
          </w:tcPr>
          <w:p w14:paraId="2BE92131" w14:textId="77777777" w:rsidR="003A29E9" w:rsidRPr="00253E43" w:rsidRDefault="003A29E9" w:rsidP="00C54139">
            <w:r w:rsidRPr="00253E43">
              <w:t>Nombre</w:t>
            </w:r>
          </w:p>
        </w:tc>
        <w:tc>
          <w:tcPr>
            <w:tcW w:w="8606" w:type="dxa"/>
          </w:tcPr>
          <w:p w14:paraId="29AB1145" w14:textId="77777777" w:rsidR="003A29E9" w:rsidRPr="004B0F39" w:rsidRDefault="003A29E9" w:rsidP="00C5413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3A29E9" w:rsidRPr="00253E43" w14:paraId="650F95F1" w14:textId="77777777" w:rsidTr="00C54139">
        <w:tc>
          <w:tcPr>
            <w:tcW w:w="1418" w:type="dxa"/>
          </w:tcPr>
          <w:p w14:paraId="13351A81" w14:textId="77777777" w:rsidR="003A29E9" w:rsidRPr="00253E43" w:rsidRDefault="003A29E9" w:rsidP="00C54139">
            <w:r w:rsidRPr="00253E43">
              <w:t>Actores:</w:t>
            </w:r>
          </w:p>
        </w:tc>
        <w:tc>
          <w:tcPr>
            <w:tcW w:w="8606" w:type="dxa"/>
          </w:tcPr>
          <w:p w14:paraId="77467551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CA53CE5" w14:textId="77777777" w:rsidTr="00C54139">
        <w:tc>
          <w:tcPr>
            <w:tcW w:w="1418" w:type="dxa"/>
          </w:tcPr>
          <w:p w14:paraId="21F81F96" w14:textId="77777777" w:rsidR="003A29E9" w:rsidRPr="00253E43" w:rsidRDefault="003A29E9" w:rsidP="00C54139">
            <w:r w:rsidRPr="00253E43">
              <w:t>Función:</w:t>
            </w:r>
          </w:p>
        </w:tc>
        <w:tc>
          <w:tcPr>
            <w:tcW w:w="8606" w:type="dxa"/>
          </w:tcPr>
          <w:p w14:paraId="46E07996" w14:textId="77777777" w:rsidR="003A29E9" w:rsidRPr="004B0F39" w:rsidRDefault="003A29E9" w:rsidP="00C5413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3A29E9" w:rsidRPr="00253E43" w14:paraId="2045109A" w14:textId="77777777" w:rsidTr="00C54139">
        <w:tc>
          <w:tcPr>
            <w:tcW w:w="1418" w:type="dxa"/>
          </w:tcPr>
          <w:p w14:paraId="5A1DE904" w14:textId="77777777" w:rsidR="003A29E9" w:rsidRPr="00253E43" w:rsidRDefault="003A29E9" w:rsidP="00C54139">
            <w:r w:rsidRPr="00253E43">
              <w:t>Referencias:</w:t>
            </w:r>
          </w:p>
        </w:tc>
        <w:tc>
          <w:tcPr>
            <w:tcW w:w="8606" w:type="dxa"/>
          </w:tcPr>
          <w:p w14:paraId="488137C3" w14:textId="695F3D3C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F4 – RF6</w:t>
            </w:r>
          </w:p>
        </w:tc>
      </w:tr>
      <w:tr w:rsidR="003A29E9" w:rsidRPr="00253E43" w14:paraId="0EB1E23B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49AB8D8" w14:textId="77777777" w:rsidR="003A29E9" w:rsidRPr="004B0F39" w:rsidRDefault="003A29E9" w:rsidP="00C54139">
            <w:pPr>
              <w:rPr>
                <w:bCs/>
              </w:rPr>
            </w:pPr>
          </w:p>
        </w:tc>
      </w:tr>
      <w:tr w:rsidR="003A29E9" w:rsidRPr="00253E43" w14:paraId="752D9870" w14:textId="77777777" w:rsidTr="00C54139">
        <w:tc>
          <w:tcPr>
            <w:tcW w:w="1418" w:type="dxa"/>
          </w:tcPr>
          <w:p w14:paraId="5940A7E8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20764B25" w14:textId="70F09940" w:rsidR="003A29E9" w:rsidRPr="004B0F39" w:rsidRDefault="003A29E9" w:rsidP="003A29E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asignar libros</w:t>
            </w:r>
          </w:p>
        </w:tc>
      </w:tr>
      <w:tr w:rsidR="003A29E9" w:rsidRPr="00253E43" w14:paraId="06A8310C" w14:textId="77777777" w:rsidTr="00C54139">
        <w:tc>
          <w:tcPr>
            <w:tcW w:w="1418" w:type="dxa"/>
          </w:tcPr>
          <w:p w14:paraId="713E0442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733656AD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66EEB51D" w14:textId="77777777" w:rsidTr="00C54139">
        <w:tc>
          <w:tcPr>
            <w:tcW w:w="1418" w:type="dxa"/>
          </w:tcPr>
          <w:p w14:paraId="7D6E591F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0D5DEA35" w14:textId="5A9A3C82" w:rsidR="003A29E9" w:rsidRPr="004B0F39" w:rsidRDefault="003A29E9" w:rsidP="003A29E9">
            <w:pPr>
              <w:rPr>
                <w:bCs/>
              </w:rPr>
            </w:pPr>
            <w:r>
              <w:rPr>
                <w:bCs/>
              </w:rPr>
              <w:t xml:space="preserve">Se mostrarán todos los libros del curso y se podrán determinar cuáles se han prestado. </w:t>
            </w:r>
          </w:p>
        </w:tc>
      </w:tr>
      <w:tr w:rsidR="003A29E9" w:rsidRPr="00253E43" w14:paraId="7475BC41" w14:textId="77777777" w:rsidTr="00C54139">
        <w:tc>
          <w:tcPr>
            <w:tcW w:w="1418" w:type="dxa"/>
          </w:tcPr>
          <w:p w14:paraId="6EA70CC6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9A1EFB5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6760BE28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3246C6F" w14:textId="77777777" w:rsidR="003A29E9" w:rsidRPr="004B0F39" w:rsidRDefault="003A29E9" w:rsidP="00C54139">
            <w:pPr>
              <w:rPr>
                <w:bCs/>
              </w:rPr>
            </w:pPr>
          </w:p>
        </w:tc>
      </w:tr>
      <w:tr w:rsidR="003A29E9" w:rsidRPr="00253E43" w14:paraId="3568B4A5" w14:textId="77777777" w:rsidTr="00C54139">
        <w:tc>
          <w:tcPr>
            <w:tcW w:w="1418" w:type="dxa"/>
          </w:tcPr>
          <w:p w14:paraId="056BEA96" w14:textId="77777777" w:rsidR="003A29E9" w:rsidRPr="00253E43" w:rsidRDefault="003A29E9" w:rsidP="00C54139">
            <w:r w:rsidRPr="00253E43">
              <w:t>Nombre</w:t>
            </w:r>
          </w:p>
        </w:tc>
        <w:tc>
          <w:tcPr>
            <w:tcW w:w="8606" w:type="dxa"/>
          </w:tcPr>
          <w:p w14:paraId="18133F1B" w14:textId="003EBB05" w:rsidR="003A29E9" w:rsidRPr="004B0F39" w:rsidRDefault="003A29E9" w:rsidP="00C5413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cerrar préstamos</w:t>
            </w:r>
          </w:p>
        </w:tc>
      </w:tr>
      <w:tr w:rsidR="003A29E9" w:rsidRPr="00253E43" w14:paraId="763530B3" w14:textId="77777777" w:rsidTr="00C54139">
        <w:tc>
          <w:tcPr>
            <w:tcW w:w="1418" w:type="dxa"/>
          </w:tcPr>
          <w:p w14:paraId="0CE6DC83" w14:textId="77777777" w:rsidR="003A29E9" w:rsidRPr="00253E43" w:rsidRDefault="003A29E9" w:rsidP="00C54139">
            <w:r w:rsidRPr="00253E43">
              <w:t>Actores:</w:t>
            </w:r>
          </w:p>
        </w:tc>
        <w:tc>
          <w:tcPr>
            <w:tcW w:w="8606" w:type="dxa"/>
          </w:tcPr>
          <w:p w14:paraId="0FA63468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DAF174B" w14:textId="77777777" w:rsidTr="00C54139">
        <w:tc>
          <w:tcPr>
            <w:tcW w:w="1418" w:type="dxa"/>
          </w:tcPr>
          <w:p w14:paraId="719A48B2" w14:textId="77777777" w:rsidR="003A29E9" w:rsidRPr="00253E43" w:rsidRDefault="003A29E9" w:rsidP="00C54139">
            <w:r w:rsidRPr="00253E43">
              <w:t>Función:</w:t>
            </w:r>
          </w:p>
        </w:tc>
        <w:tc>
          <w:tcPr>
            <w:tcW w:w="8606" w:type="dxa"/>
          </w:tcPr>
          <w:p w14:paraId="46E3D6AA" w14:textId="6DDC8A7F" w:rsidR="003A29E9" w:rsidRPr="004B0F39" w:rsidRDefault="003A29E9" w:rsidP="00C54139">
            <w:pPr>
              <w:rPr>
                <w:bCs/>
              </w:rPr>
            </w:pPr>
            <w:r>
              <w:rPr>
                <w:bCs/>
              </w:rPr>
              <w:t>Una vez devueltos todos los libros, se cerrará el préstamo para establecer que se tiene derecho al curso siguiente a préstamo</w:t>
            </w:r>
          </w:p>
        </w:tc>
      </w:tr>
      <w:tr w:rsidR="003A29E9" w:rsidRPr="00253E43" w14:paraId="281AEB00" w14:textId="77777777" w:rsidTr="00C54139">
        <w:tc>
          <w:tcPr>
            <w:tcW w:w="1418" w:type="dxa"/>
          </w:tcPr>
          <w:p w14:paraId="311D626D" w14:textId="77777777" w:rsidR="003A29E9" w:rsidRPr="00253E43" w:rsidRDefault="003A29E9" w:rsidP="00C54139">
            <w:r w:rsidRPr="00253E43">
              <w:t>Referencias:</w:t>
            </w:r>
          </w:p>
        </w:tc>
        <w:tc>
          <w:tcPr>
            <w:tcW w:w="8606" w:type="dxa"/>
          </w:tcPr>
          <w:p w14:paraId="4F55C2B1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182C0E6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43CF4A9" w14:textId="77777777" w:rsidR="003A29E9" w:rsidRPr="004B0F39" w:rsidRDefault="003A29E9" w:rsidP="00C54139">
            <w:pPr>
              <w:rPr>
                <w:bCs/>
              </w:rPr>
            </w:pPr>
          </w:p>
        </w:tc>
      </w:tr>
      <w:tr w:rsidR="003A29E9" w:rsidRPr="00253E43" w14:paraId="36A9E592" w14:textId="77777777" w:rsidTr="00C54139">
        <w:tc>
          <w:tcPr>
            <w:tcW w:w="1418" w:type="dxa"/>
          </w:tcPr>
          <w:p w14:paraId="402F18A9" w14:textId="77777777" w:rsidR="003A29E9" w:rsidRPr="00253E43" w:rsidRDefault="003A29E9" w:rsidP="00C54139">
            <w:r w:rsidRPr="00253E43">
              <w:t>Nombre</w:t>
            </w:r>
          </w:p>
        </w:tc>
        <w:tc>
          <w:tcPr>
            <w:tcW w:w="8606" w:type="dxa"/>
          </w:tcPr>
          <w:p w14:paraId="69D1F4D1" w14:textId="4BEA8EBE" w:rsidR="003A29E9" w:rsidRPr="004B0F39" w:rsidRDefault="003A29E9" w:rsidP="00C5413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firmar contrato</w:t>
            </w:r>
          </w:p>
        </w:tc>
      </w:tr>
      <w:tr w:rsidR="003A29E9" w:rsidRPr="00253E43" w14:paraId="401A956F" w14:textId="77777777" w:rsidTr="00C54139">
        <w:tc>
          <w:tcPr>
            <w:tcW w:w="1418" w:type="dxa"/>
          </w:tcPr>
          <w:p w14:paraId="2ED8DE3E" w14:textId="77777777" w:rsidR="003A29E9" w:rsidRPr="00253E43" w:rsidRDefault="003A29E9" w:rsidP="00C54139">
            <w:r w:rsidRPr="00253E43">
              <w:t>Actores:</w:t>
            </w:r>
          </w:p>
        </w:tc>
        <w:tc>
          <w:tcPr>
            <w:tcW w:w="8606" w:type="dxa"/>
          </w:tcPr>
          <w:p w14:paraId="50D2BFF2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04A1FF56" w14:textId="77777777" w:rsidTr="00C54139">
        <w:tc>
          <w:tcPr>
            <w:tcW w:w="1418" w:type="dxa"/>
          </w:tcPr>
          <w:p w14:paraId="56E39A17" w14:textId="77777777" w:rsidR="003A29E9" w:rsidRPr="00253E43" w:rsidRDefault="003A29E9" w:rsidP="00C54139">
            <w:r w:rsidRPr="00253E43">
              <w:t>Función:</w:t>
            </w:r>
          </w:p>
        </w:tc>
        <w:tc>
          <w:tcPr>
            <w:tcW w:w="8606" w:type="dxa"/>
          </w:tcPr>
          <w:p w14:paraId="749B4B3B" w14:textId="16DFF47A" w:rsidR="003A29E9" w:rsidRPr="004B0F39" w:rsidRDefault="003A29E9" w:rsidP="00C54139">
            <w:pPr>
              <w:rPr>
                <w:bCs/>
              </w:rPr>
            </w:pPr>
            <w:r>
              <w:rPr>
                <w:bCs/>
              </w:rPr>
              <w:t>Se podrá imprimir el contrato con el listado de libros y establecer como firmado</w:t>
            </w:r>
          </w:p>
        </w:tc>
      </w:tr>
      <w:tr w:rsidR="003A29E9" w:rsidRPr="00253E43" w14:paraId="59AA95B9" w14:textId="77777777" w:rsidTr="00C54139">
        <w:tc>
          <w:tcPr>
            <w:tcW w:w="1418" w:type="dxa"/>
          </w:tcPr>
          <w:p w14:paraId="55CD451B" w14:textId="77777777" w:rsidR="003A29E9" w:rsidRPr="00253E43" w:rsidRDefault="003A29E9" w:rsidP="00C54139">
            <w:r w:rsidRPr="00253E43">
              <w:t>Referencias:</w:t>
            </w:r>
          </w:p>
        </w:tc>
        <w:tc>
          <w:tcPr>
            <w:tcW w:w="8606" w:type="dxa"/>
          </w:tcPr>
          <w:p w14:paraId="3EE105DC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3D03C0D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3C41115" w14:textId="77777777" w:rsidR="003A29E9" w:rsidRPr="001F316D" w:rsidRDefault="003A29E9" w:rsidP="003A29E9">
            <w:pPr>
              <w:rPr>
                <w:color w:val="FF0000"/>
              </w:rPr>
            </w:pPr>
          </w:p>
        </w:tc>
      </w:tr>
      <w:tr w:rsidR="003A29E9" w:rsidRPr="00253E43" w14:paraId="30EAC3DD" w14:textId="77777777" w:rsidTr="00C54139">
        <w:tc>
          <w:tcPr>
            <w:tcW w:w="1418" w:type="dxa"/>
          </w:tcPr>
          <w:p w14:paraId="169CAE5E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13DA1881" w14:textId="77777777" w:rsidR="003A29E9" w:rsidRPr="004B0F39" w:rsidRDefault="003A29E9" w:rsidP="003A29E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3A29E9" w:rsidRPr="00253E43" w14:paraId="67BEAED4" w14:textId="77777777" w:rsidTr="00C54139">
        <w:tc>
          <w:tcPr>
            <w:tcW w:w="1418" w:type="dxa"/>
          </w:tcPr>
          <w:p w14:paraId="3968B533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00FC3D0C" w14:textId="77777777" w:rsidR="003A29E9" w:rsidRPr="004B0F39" w:rsidRDefault="003A29E9" w:rsidP="003A29E9">
            <w:r w:rsidRPr="004B0F39">
              <w:t>Administrador</w:t>
            </w:r>
          </w:p>
        </w:tc>
      </w:tr>
      <w:tr w:rsidR="003A29E9" w:rsidRPr="00253E43" w14:paraId="0AC09438" w14:textId="77777777" w:rsidTr="00C54139">
        <w:tc>
          <w:tcPr>
            <w:tcW w:w="1418" w:type="dxa"/>
          </w:tcPr>
          <w:p w14:paraId="1945E112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28D83D9E" w14:textId="77777777" w:rsidR="003A29E9" w:rsidRPr="004B0F39" w:rsidRDefault="003A29E9" w:rsidP="003A29E9">
            <w:r w:rsidRPr="004B0F39">
              <w:t>Salida del sistema.</w:t>
            </w:r>
          </w:p>
        </w:tc>
      </w:tr>
      <w:tr w:rsidR="003A29E9" w:rsidRPr="00253E43" w14:paraId="626A28F5" w14:textId="77777777" w:rsidTr="00C54139">
        <w:tc>
          <w:tcPr>
            <w:tcW w:w="1418" w:type="dxa"/>
          </w:tcPr>
          <w:p w14:paraId="1902D634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CE042AA" w14:textId="77777777" w:rsidR="003A29E9" w:rsidRPr="004B0F39" w:rsidRDefault="003A29E9" w:rsidP="003A29E9">
            <w:r>
              <w:t>RF Todos</w:t>
            </w:r>
          </w:p>
        </w:tc>
      </w:tr>
    </w:tbl>
    <w:p w14:paraId="1DB2177F" w14:textId="77777777" w:rsidR="003A29E9" w:rsidRDefault="003A29E9" w:rsidP="003A29E9"/>
    <w:p w14:paraId="672AAC78" w14:textId="77777777" w:rsidR="003A29E9" w:rsidRDefault="003A29E9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267B3480" w14:textId="28B29C80" w:rsidR="00114943" w:rsidRPr="00253E43" w:rsidRDefault="00114943" w:rsidP="00114943">
      <w:pPr>
        <w:pStyle w:val="Ttulo3"/>
      </w:pPr>
      <w:bookmarkStart w:id="79" w:name="_Toc198889707"/>
      <w:bookmarkStart w:id="80" w:name="_Toc198889776"/>
      <w:r>
        <w:lastRenderedPageBreak/>
        <w:t xml:space="preserve">Gestión de </w:t>
      </w:r>
      <w:r w:rsidR="003A29E9">
        <w:t>listados</w:t>
      </w:r>
      <w:bookmarkEnd w:id="79"/>
      <w:bookmarkEnd w:id="8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1F1F4346" w14:textId="77777777" w:rsidTr="00C54139">
        <w:tc>
          <w:tcPr>
            <w:tcW w:w="1418" w:type="dxa"/>
          </w:tcPr>
          <w:p w14:paraId="5F99E1FF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2D7FE920" w14:textId="77777777" w:rsidR="00114943" w:rsidRPr="004B0F39" w:rsidRDefault="00114943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1B6D9476" w14:textId="77777777" w:rsidTr="00C54139">
        <w:tc>
          <w:tcPr>
            <w:tcW w:w="1418" w:type="dxa"/>
          </w:tcPr>
          <w:p w14:paraId="0D649552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66C129CD" w14:textId="77777777" w:rsidR="00114943" w:rsidRPr="004B0F39" w:rsidRDefault="00114943" w:rsidP="00C54139">
            <w:r w:rsidRPr="004B0F39">
              <w:t>Administrador</w:t>
            </w:r>
          </w:p>
        </w:tc>
      </w:tr>
      <w:tr w:rsidR="00114943" w:rsidRPr="00253E43" w14:paraId="7E6CEF09" w14:textId="77777777" w:rsidTr="00C54139">
        <w:tc>
          <w:tcPr>
            <w:tcW w:w="1418" w:type="dxa"/>
          </w:tcPr>
          <w:p w14:paraId="55E5376D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558C3227" w14:textId="77777777" w:rsidR="00114943" w:rsidRPr="004B0F39" w:rsidRDefault="00114943" w:rsidP="00C54139">
            <w:r w:rsidRPr="004B0F39">
              <w:t>Da acceso al sistema para poder realizar el resto de acciones.</w:t>
            </w:r>
          </w:p>
        </w:tc>
      </w:tr>
      <w:tr w:rsidR="00114943" w:rsidRPr="00253E43" w14:paraId="0D8CAB25" w14:textId="77777777" w:rsidTr="00C54139">
        <w:tc>
          <w:tcPr>
            <w:tcW w:w="1418" w:type="dxa"/>
          </w:tcPr>
          <w:p w14:paraId="341B298D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1115D4AD" w14:textId="77777777" w:rsidR="00114943" w:rsidRPr="004B0F39" w:rsidRDefault="00114943" w:rsidP="00C54139">
            <w:r w:rsidRPr="004B0F39">
              <w:t>RF - Todos</w:t>
            </w:r>
          </w:p>
        </w:tc>
      </w:tr>
      <w:tr w:rsidR="00114943" w:rsidRPr="00253E43" w14:paraId="3A877D18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88E6A0E" w14:textId="77777777" w:rsidR="00114943" w:rsidRPr="001F316D" w:rsidRDefault="00114943" w:rsidP="00C54139">
            <w:pPr>
              <w:rPr>
                <w:color w:val="FF0000"/>
              </w:rPr>
            </w:pPr>
          </w:p>
        </w:tc>
      </w:tr>
      <w:tr w:rsidR="00114943" w:rsidRPr="00253E43" w14:paraId="3100D27B" w14:textId="77777777" w:rsidTr="00C54139">
        <w:tc>
          <w:tcPr>
            <w:tcW w:w="1418" w:type="dxa"/>
          </w:tcPr>
          <w:p w14:paraId="7AD6CBAB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1D506A0A" w14:textId="69267A29" w:rsidR="00114943" w:rsidRPr="004B0F39" w:rsidRDefault="00114943" w:rsidP="00C5413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114943" w:rsidRPr="00253E43" w14:paraId="7B9D74A1" w14:textId="77777777" w:rsidTr="00C54139">
        <w:tc>
          <w:tcPr>
            <w:tcW w:w="1418" w:type="dxa"/>
          </w:tcPr>
          <w:p w14:paraId="07979227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5CCE90FF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7609465" w14:textId="77777777" w:rsidTr="00C54139">
        <w:tc>
          <w:tcPr>
            <w:tcW w:w="1418" w:type="dxa"/>
          </w:tcPr>
          <w:p w14:paraId="62903734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51A2A353" w14:textId="77777777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4F655514" w14:textId="77777777" w:rsidTr="00C54139">
        <w:tc>
          <w:tcPr>
            <w:tcW w:w="1418" w:type="dxa"/>
          </w:tcPr>
          <w:p w14:paraId="7F29E072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04947BFD" w14:textId="3652A2E5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3A29E9">
              <w:rPr>
                <w:bCs/>
              </w:rPr>
              <w:t>7</w:t>
            </w:r>
            <w:r>
              <w:rPr>
                <w:bCs/>
              </w:rPr>
              <w:t xml:space="preserve"> – RF</w:t>
            </w:r>
            <w:r w:rsidR="003A29E9">
              <w:rPr>
                <w:bCs/>
              </w:rPr>
              <w:t>8</w:t>
            </w:r>
          </w:p>
        </w:tc>
      </w:tr>
      <w:tr w:rsidR="00114943" w:rsidRPr="00253E43" w14:paraId="5A8798EC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7D7DB4A2" w14:textId="77777777" w:rsidR="00114943" w:rsidRPr="004B0F39" w:rsidRDefault="00114943" w:rsidP="00C54139">
            <w:pPr>
              <w:rPr>
                <w:bCs/>
              </w:rPr>
            </w:pPr>
          </w:p>
        </w:tc>
      </w:tr>
      <w:tr w:rsidR="00114943" w:rsidRPr="00253E43" w14:paraId="0D231BB3" w14:textId="77777777" w:rsidTr="00C54139">
        <w:tc>
          <w:tcPr>
            <w:tcW w:w="1418" w:type="dxa"/>
          </w:tcPr>
          <w:p w14:paraId="1F026922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3A87F732" w14:textId="5931C5B3" w:rsidR="00114943" w:rsidRPr="004B0F39" w:rsidRDefault="00114943" w:rsidP="00C54139">
            <w:pPr>
              <w:rPr>
                <w:b/>
              </w:rPr>
            </w:pPr>
            <w:r>
              <w:rPr>
                <w:b/>
              </w:rPr>
              <w:t>Listados</w:t>
            </w:r>
          </w:p>
        </w:tc>
      </w:tr>
      <w:tr w:rsidR="00114943" w:rsidRPr="00253E43" w14:paraId="331CBA24" w14:textId="77777777" w:rsidTr="00C54139">
        <w:tc>
          <w:tcPr>
            <w:tcW w:w="1418" w:type="dxa"/>
          </w:tcPr>
          <w:p w14:paraId="16EA5009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360D30FA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49CC568" w14:textId="77777777" w:rsidTr="00C54139">
        <w:tc>
          <w:tcPr>
            <w:tcW w:w="1418" w:type="dxa"/>
          </w:tcPr>
          <w:p w14:paraId="701DD051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42CD9A14" w14:textId="23FA570D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Se generarán listados de todo tipo: libros, prestamos, por curso, materias, estado.</w:t>
            </w:r>
          </w:p>
        </w:tc>
      </w:tr>
      <w:tr w:rsidR="00114943" w:rsidRPr="00253E43" w14:paraId="7C837BCA" w14:textId="77777777" w:rsidTr="00C54139">
        <w:tc>
          <w:tcPr>
            <w:tcW w:w="1418" w:type="dxa"/>
          </w:tcPr>
          <w:p w14:paraId="6D4E264F" w14:textId="77777777" w:rsidR="00114943" w:rsidRPr="00253E43" w:rsidRDefault="00114943" w:rsidP="00114943">
            <w:r w:rsidRPr="00253E43">
              <w:t>Referencias:</w:t>
            </w:r>
          </w:p>
        </w:tc>
        <w:tc>
          <w:tcPr>
            <w:tcW w:w="8606" w:type="dxa"/>
          </w:tcPr>
          <w:p w14:paraId="6A208461" w14:textId="75D5A94C" w:rsidR="00114943" w:rsidRPr="004B0F39" w:rsidRDefault="00114943" w:rsidP="0011494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114943" w:rsidRPr="00253E43" w14:paraId="2A5369C9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7EA8093" w14:textId="77777777" w:rsidR="00114943" w:rsidRPr="001F316D" w:rsidRDefault="00114943" w:rsidP="00C54139">
            <w:pPr>
              <w:rPr>
                <w:color w:val="FF0000"/>
              </w:rPr>
            </w:pPr>
          </w:p>
        </w:tc>
      </w:tr>
      <w:tr w:rsidR="00114943" w:rsidRPr="00253E43" w14:paraId="53DC48ED" w14:textId="77777777" w:rsidTr="00C54139">
        <w:tc>
          <w:tcPr>
            <w:tcW w:w="1418" w:type="dxa"/>
          </w:tcPr>
          <w:p w14:paraId="5D0E0A73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7EB3D416" w14:textId="77777777" w:rsidR="00114943" w:rsidRPr="004B0F39" w:rsidRDefault="00114943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25FA4CB1" w14:textId="77777777" w:rsidTr="00C54139">
        <w:tc>
          <w:tcPr>
            <w:tcW w:w="1418" w:type="dxa"/>
          </w:tcPr>
          <w:p w14:paraId="44E68C88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5BAA0E7A" w14:textId="77777777" w:rsidR="00114943" w:rsidRPr="004B0F39" w:rsidRDefault="00114943" w:rsidP="00C54139">
            <w:r w:rsidRPr="004B0F39">
              <w:t>Administrador</w:t>
            </w:r>
          </w:p>
        </w:tc>
      </w:tr>
      <w:tr w:rsidR="00114943" w:rsidRPr="00253E43" w14:paraId="4D6933F5" w14:textId="77777777" w:rsidTr="00C54139">
        <w:tc>
          <w:tcPr>
            <w:tcW w:w="1418" w:type="dxa"/>
          </w:tcPr>
          <w:p w14:paraId="0E5CEB22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1DB5401C" w14:textId="77777777" w:rsidR="00114943" w:rsidRPr="004B0F39" w:rsidRDefault="00114943" w:rsidP="00C54139">
            <w:r w:rsidRPr="004B0F39">
              <w:t>Salida del sistema.</w:t>
            </w:r>
          </w:p>
        </w:tc>
      </w:tr>
      <w:tr w:rsidR="00114943" w:rsidRPr="00253E43" w14:paraId="44667E92" w14:textId="77777777" w:rsidTr="00C54139">
        <w:tc>
          <w:tcPr>
            <w:tcW w:w="1418" w:type="dxa"/>
          </w:tcPr>
          <w:p w14:paraId="57FB2A46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5991AB53" w14:textId="77777777" w:rsidR="00114943" w:rsidRPr="004B0F39" w:rsidRDefault="00114943" w:rsidP="00C54139">
            <w:r>
              <w:t>RF Todos</w:t>
            </w:r>
          </w:p>
        </w:tc>
      </w:tr>
    </w:tbl>
    <w:p w14:paraId="2B1284B3" w14:textId="77777777" w:rsidR="00114943" w:rsidRDefault="00114943" w:rsidP="00114943"/>
    <w:p w14:paraId="06703648" w14:textId="32BBFED3" w:rsidR="001528C8" w:rsidRPr="00253E43" w:rsidRDefault="001528C8" w:rsidP="001528C8">
      <w:pPr>
        <w:pStyle w:val="Ttulo3"/>
      </w:pPr>
      <w:bookmarkStart w:id="81" w:name="_Toc198889708"/>
      <w:bookmarkStart w:id="82" w:name="_Toc198889777"/>
      <w:r>
        <w:t>Preservar los datos</w:t>
      </w:r>
      <w:bookmarkEnd w:id="81"/>
      <w:bookmarkEnd w:id="8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528C8" w:rsidRPr="00253E43" w14:paraId="2F44C1D1" w14:textId="77777777" w:rsidTr="00C54139">
        <w:tc>
          <w:tcPr>
            <w:tcW w:w="1418" w:type="dxa"/>
          </w:tcPr>
          <w:p w14:paraId="19DF15A4" w14:textId="77777777" w:rsidR="001528C8" w:rsidRPr="00253E43" w:rsidRDefault="001528C8" w:rsidP="00C54139">
            <w:r w:rsidRPr="00253E43">
              <w:t>Nombre</w:t>
            </w:r>
          </w:p>
        </w:tc>
        <w:tc>
          <w:tcPr>
            <w:tcW w:w="8606" w:type="dxa"/>
          </w:tcPr>
          <w:p w14:paraId="1E4DF1DF" w14:textId="77777777" w:rsidR="001528C8" w:rsidRPr="004B0F39" w:rsidRDefault="001528C8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528C8" w:rsidRPr="00253E43" w14:paraId="735A998A" w14:textId="77777777" w:rsidTr="00C54139">
        <w:tc>
          <w:tcPr>
            <w:tcW w:w="1418" w:type="dxa"/>
          </w:tcPr>
          <w:p w14:paraId="7BCC458A" w14:textId="77777777" w:rsidR="001528C8" w:rsidRPr="00253E43" w:rsidRDefault="001528C8" w:rsidP="00C54139">
            <w:r w:rsidRPr="00253E43">
              <w:t>Actores:</w:t>
            </w:r>
          </w:p>
        </w:tc>
        <w:tc>
          <w:tcPr>
            <w:tcW w:w="8606" w:type="dxa"/>
          </w:tcPr>
          <w:p w14:paraId="6694BE6F" w14:textId="77777777" w:rsidR="001528C8" w:rsidRPr="004B0F39" w:rsidRDefault="001528C8" w:rsidP="00C54139">
            <w:r w:rsidRPr="004B0F39">
              <w:t>Administrador</w:t>
            </w:r>
          </w:p>
        </w:tc>
      </w:tr>
      <w:tr w:rsidR="001528C8" w:rsidRPr="00253E43" w14:paraId="12481581" w14:textId="77777777" w:rsidTr="00C54139">
        <w:tc>
          <w:tcPr>
            <w:tcW w:w="1418" w:type="dxa"/>
          </w:tcPr>
          <w:p w14:paraId="75C12E94" w14:textId="77777777" w:rsidR="001528C8" w:rsidRPr="00253E43" w:rsidRDefault="001528C8" w:rsidP="00C54139">
            <w:r w:rsidRPr="00253E43">
              <w:t>Función:</w:t>
            </w:r>
          </w:p>
        </w:tc>
        <w:tc>
          <w:tcPr>
            <w:tcW w:w="8606" w:type="dxa"/>
          </w:tcPr>
          <w:p w14:paraId="0F24CFE4" w14:textId="77777777" w:rsidR="001528C8" w:rsidRPr="004B0F39" w:rsidRDefault="001528C8" w:rsidP="00C54139">
            <w:r w:rsidRPr="004B0F39">
              <w:t>Da acceso al sistema para poder realizar el resto de acciones.</w:t>
            </w:r>
          </w:p>
        </w:tc>
      </w:tr>
      <w:tr w:rsidR="001528C8" w:rsidRPr="00253E43" w14:paraId="23160D8E" w14:textId="77777777" w:rsidTr="00C54139">
        <w:tc>
          <w:tcPr>
            <w:tcW w:w="1418" w:type="dxa"/>
          </w:tcPr>
          <w:p w14:paraId="726DA7C3" w14:textId="77777777" w:rsidR="001528C8" w:rsidRPr="00253E43" w:rsidRDefault="001528C8" w:rsidP="00C54139">
            <w:r w:rsidRPr="00253E43">
              <w:t>Referencias:</w:t>
            </w:r>
          </w:p>
        </w:tc>
        <w:tc>
          <w:tcPr>
            <w:tcW w:w="8606" w:type="dxa"/>
          </w:tcPr>
          <w:p w14:paraId="73C9E2FE" w14:textId="77777777" w:rsidR="001528C8" w:rsidRPr="004B0F39" w:rsidRDefault="001528C8" w:rsidP="00C54139">
            <w:r w:rsidRPr="004B0F39">
              <w:t>RF - Todos</w:t>
            </w:r>
          </w:p>
        </w:tc>
      </w:tr>
      <w:tr w:rsidR="001528C8" w:rsidRPr="00253E43" w14:paraId="0C752EBE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012CDFD" w14:textId="77777777" w:rsidR="001528C8" w:rsidRPr="001F316D" w:rsidRDefault="001528C8" w:rsidP="00C54139">
            <w:pPr>
              <w:rPr>
                <w:color w:val="FF0000"/>
              </w:rPr>
            </w:pPr>
          </w:p>
        </w:tc>
      </w:tr>
      <w:tr w:rsidR="001528C8" w:rsidRPr="00253E43" w14:paraId="556ED56F" w14:textId="77777777" w:rsidTr="00C54139">
        <w:tc>
          <w:tcPr>
            <w:tcW w:w="1418" w:type="dxa"/>
          </w:tcPr>
          <w:p w14:paraId="068EDB9C" w14:textId="77777777" w:rsidR="001528C8" w:rsidRPr="00253E43" w:rsidRDefault="001528C8" w:rsidP="00C54139">
            <w:r w:rsidRPr="00253E43">
              <w:t>Nombre</w:t>
            </w:r>
          </w:p>
        </w:tc>
        <w:tc>
          <w:tcPr>
            <w:tcW w:w="8606" w:type="dxa"/>
          </w:tcPr>
          <w:p w14:paraId="318BA612" w14:textId="61CC4337" w:rsidR="001528C8" w:rsidRPr="004B0F39" w:rsidRDefault="001528C8" w:rsidP="00C54139">
            <w:pPr>
              <w:rPr>
                <w:b/>
              </w:rPr>
            </w:pPr>
            <w:r>
              <w:rPr>
                <w:b/>
              </w:rPr>
              <w:t>Exportar todos los datos</w:t>
            </w:r>
          </w:p>
        </w:tc>
      </w:tr>
      <w:tr w:rsidR="001528C8" w:rsidRPr="00253E43" w14:paraId="4C399A1D" w14:textId="77777777" w:rsidTr="00C54139">
        <w:tc>
          <w:tcPr>
            <w:tcW w:w="1418" w:type="dxa"/>
          </w:tcPr>
          <w:p w14:paraId="17FED573" w14:textId="77777777" w:rsidR="001528C8" w:rsidRPr="00253E43" w:rsidRDefault="001528C8" w:rsidP="00C54139">
            <w:r w:rsidRPr="00253E43">
              <w:t>Actores:</w:t>
            </w:r>
          </w:p>
        </w:tc>
        <w:tc>
          <w:tcPr>
            <w:tcW w:w="8606" w:type="dxa"/>
          </w:tcPr>
          <w:p w14:paraId="264F5341" w14:textId="77777777" w:rsidR="001528C8" w:rsidRPr="004B0F39" w:rsidRDefault="001528C8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A20A187" w14:textId="77777777" w:rsidTr="00C54139">
        <w:tc>
          <w:tcPr>
            <w:tcW w:w="1418" w:type="dxa"/>
          </w:tcPr>
          <w:p w14:paraId="58DA1889" w14:textId="77777777" w:rsidR="001528C8" w:rsidRPr="00253E43" w:rsidRDefault="001528C8" w:rsidP="00C54139">
            <w:r w:rsidRPr="00253E43">
              <w:t>Función:</w:t>
            </w:r>
          </w:p>
        </w:tc>
        <w:tc>
          <w:tcPr>
            <w:tcW w:w="8606" w:type="dxa"/>
          </w:tcPr>
          <w:p w14:paraId="41EC1CFB" w14:textId="08ED1D51" w:rsidR="001528C8" w:rsidRPr="004B0F39" w:rsidRDefault="001528C8" w:rsidP="00C54139">
            <w:pPr>
              <w:rPr>
                <w:bCs/>
              </w:rPr>
            </w:pPr>
            <w:r>
              <w:rPr>
                <w:bCs/>
              </w:rPr>
              <w:t xml:space="preserve">Se generará un fichero SQL-92 para preservar los datos. Se dará la posibilidad de exportarlos a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 xml:space="preserve"> también.</w:t>
            </w:r>
          </w:p>
        </w:tc>
      </w:tr>
      <w:tr w:rsidR="001528C8" w:rsidRPr="00253E43" w14:paraId="3C28D6BD" w14:textId="77777777" w:rsidTr="00C54139">
        <w:tc>
          <w:tcPr>
            <w:tcW w:w="1418" w:type="dxa"/>
          </w:tcPr>
          <w:p w14:paraId="70E1716F" w14:textId="77777777" w:rsidR="001528C8" w:rsidRPr="00253E43" w:rsidRDefault="001528C8" w:rsidP="00C54139">
            <w:r w:rsidRPr="00253E43">
              <w:t>Referencias:</w:t>
            </w:r>
          </w:p>
        </w:tc>
        <w:tc>
          <w:tcPr>
            <w:tcW w:w="8606" w:type="dxa"/>
          </w:tcPr>
          <w:p w14:paraId="13C9B4C6" w14:textId="4A54DD89" w:rsidR="001528C8" w:rsidRPr="004B0F39" w:rsidRDefault="001528C8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1FA87953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5C2DD17" w14:textId="77777777" w:rsidR="001528C8" w:rsidRPr="004B0F39" w:rsidRDefault="001528C8" w:rsidP="00C54139">
            <w:pPr>
              <w:rPr>
                <w:bCs/>
              </w:rPr>
            </w:pPr>
          </w:p>
        </w:tc>
      </w:tr>
      <w:tr w:rsidR="001528C8" w:rsidRPr="00253E43" w14:paraId="2E58AA26" w14:textId="77777777" w:rsidTr="00C54139">
        <w:tc>
          <w:tcPr>
            <w:tcW w:w="1418" w:type="dxa"/>
          </w:tcPr>
          <w:p w14:paraId="1D4320F3" w14:textId="77777777" w:rsidR="001528C8" w:rsidRPr="00253E43" w:rsidRDefault="001528C8" w:rsidP="00C54139">
            <w:r w:rsidRPr="00253E43">
              <w:t>Nombre</w:t>
            </w:r>
          </w:p>
        </w:tc>
        <w:tc>
          <w:tcPr>
            <w:tcW w:w="8606" w:type="dxa"/>
          </w:tcPr>
          <w:p w14:paraId="3353BBCE" w14:textId="09254226" w:rsidR="001528C8" w:rsidRPr="004B0F39" w:rsidRDefault="009E53B6" w:rsidP="00C54139">
            <w:pPr>
              <w:rPr>
                <w:b/>
              </w:rPr>
            </w:pPr>
            <w:r>
              <w:rPr>
                <w:b/>
              </w:rPr>
              <w:t>Selección de datos</w:t>
            </w:r>
          </w:p>
        </w:tc>
      </w:tr>
      <w:tr w:rsidR="001528C8" w:rsidRPr="00253E43" w14:paraId="3D5500AC" w14:textId="77777777" w:rsidTr="00C54139">
        <w:tc>
          <w:tcPr>
            <w:tcW w:w="1418" w:type="dxa"/>
          </w:tcPr>
          <w:p w14:paraId="1A844541" w14:textId="77777777" w:rsidR="001528C8" w:rsidRPr="00253E43" w:rsidRDefault="001528C8" w:rsidP="00C54139">
            <w:r w:rsidRPr="00253E43">
              <w:t>Actores:</w:t>
            </w:r>
          </w:p>
        </w:tc>
        <w:tc>
          <w:tcPr>
            <w:tcW w:w="8606" w:type="dxa"/>
          </w:tcPr>
          <w:p w14:paraId="5F619319" w14:textId="77777777" w:rsidR="001528C8" w:rsidRPr="004B0F39" w:rsidRDefault="001528C8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145BD3E" w14:textId="77777777" w:rsidTr="00C54139">
        <w:tc>
          <w:tcPr>
            <w:tcW w:w="1418" w:type="dxa"/>
          </w:tcPr>
          <w:p w14:paraId="0107911E" w14:textId="77777777" w:rsidR="001528C8" w:rsidRPr="00253E43" w:rsidRDefault="001528C8" w:rsidP="00C54139">
            <w:r w:rsidRPr="00253E43">
              <w:t>Función:</w:t>
            </w:r>
          </w:p>
        </w:tc>
        <w:tc>
          <w:tcPr>
            <w:tcW w:w="8606" w:type="dxa"/>
          </w:tcPr>
          <w:p w14:paraId="1A56DC14" w14:textId="4AED011C" w:rsidR="001528C8" w:rsidRPr="004B0F39" w:rsidRDefault="009E53B6" w:rsidP="00C54139">
            <w:pPr>
              <w:rPr>
                <w:bCs/>
              </w:rPr>
            </w:pPr>
            <w:r>
              <w:rPr>
                <w:bCs/>
              </w:rPr>
              <w:t>Se mostrarán todas las tablas para determinar cuáles se van a preservar</w:t>
            </w:r>
          </w:p>
        </w:tc>
      </w:tr>
      <w:tr w:rsidR="001528C8" w:rsidRPr="00253E43" w14:paraId="2CB3C605" w14:textId="77777777" w:rsidTr="00C54139">
        <w:tc>
          <w:tcPr>
            <w:tcW w:w="1418" w:type="dxa"/>
          </w:tcPr>
          <w:p w14:paraId="3B79A790" w14:textId="77777777" w:rsidR="001528C8" w:rsidRPr="00253E43" w:rsidRDefault="001528C8" w:rsidP="00C54139">
            <w:r w:rsidRPr="00253E43">
              <w:t>Referencias:</w:t>
            </w:r>
          </w:p>
        </w:tc>
        <w:tc>
          <w:tcPr>
            <w:tcW w:w="8606" w:type="dxa"/>
          </w:tcPr>
          <w:p w14:paraId="451E0BB4" w14:textId="3B8C826B" w:rsidR="001528C8" w:rsidRPr="004B0F39" w:rsidRDefault="001528C8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9E53B6">
              <w:rPr>
                <w:bCs/>
              </w:rPr>
              <w:t>9</w:t>
            </w:r>
            <w:r>
              <w:rPr>
                <w:bCs/>
              </w:rPr>
              <w:t xml:space="preserve"> – RF</w:t>
            </w:r>
            <w:r w:rsidR="009E53B6">
              <w:rPr>
                <w:bCs/>
              </w:rPr>
              <w:t>10</w:t>
            </w:r>
          </w:p>
        </w:tc>
      </w:tr>
      <w:tr w:rsidR="009E53B6" w:rsidRPr="00253E43" w14:paraId="458EB3F8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8FEE471" w14:textId="77777777" w:rsidR="009E53B6" w:rsidRPr="004B0F39" w:rsidRDefault="009E53B6" w:rsidP="00C54139">
            <w:pPr>
              <w:rPr>
                <w:bCs/>
              </w:rPr>
            </w:pPr>
          </w:p>
        </w:tc>
      </w:tr>
      <w:tr w:rsidR="009E53B6" w:rsidRPr="00253E43" w14:paraId="1444EA82" w14:textId="77777777" w:rsidTr="00C54139">
        <w:tc>
          <w:tcPr>
            <w:tcW w:w="1418" w:type="dxa"/>
          </w:tcPr>
          <w:p w14:paraId="0E9B00AC" w14:textId="77777777" w:rsidR="009E53B6" w:rsidRPr="00253E43" w:rsidRDefault="009E53B6" w:rsidP="00C54139">
            <w:r w:rsidRPr="00253E43">
              <w:t>Nombre</w:t>
            </w:r>
          </w:p>
        </w:tc>
        <w:tc>
          <w:tcPr>
            <w:tcW w:w="8606" w:type="dxa"/>
          </w:tcPr>
          <w:p w14:paraId="6B757636" w14:textId="52486A8C" w:rsidR="009E53B6" w:rsidRPr="004B0F39" w:rsidRDefault="009E53B6" w:rsidP="00C54139">
            <w:pPr>
              <w:rPr>
                <w:b/>
              </w:rPr>
            </w:pPr>
            <w:r>
              <w:rPr>
                <w:b/>
              </w:rPr>
              <w:t xml:space="preserve">Selección de datos 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Selección de formato</w:t>
            </w:r>
          </w:p>
        </w:tc>
      </w:tr>
      <w:tr w:rsidR="009E53B6" w:rsidRPr="00253E43" w14:paraId="1DA4CA16" w14:textId="77777777" w:rsidTr="00C54139">
        <w:tc>
          <w:tcPr>
            <w:tcW w:w="1418" w:type="dxa"/>
          </w:tcPr>
          <w:p w14:paraId="32E53E7D" w14:textId="77777777" w:rsidR="009E53B6" w:rsidRPr="00253E43" w:rsidRDefault="009E53B6" w:rsidP="00C54139">
            <w:r w:rsidRPr="00253E43">
              <w:t>Actores:</w:t>
            </w:r>
          </w:p>
        </w:tc>
        <w:tc>
          <w:tcPr>
            <w:tcW w:w="8606" w:type="dxa"/>
          </w:tcPr>
          <w:p w14:paraId="1F9B2345" w14:textId="77777777" w:rsidR="009E53B6" w:rsidRPr="004B0F39" w:rsidRDefault="009E53B6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2326526F" w14:textId="77777777" w:rsidTr="00C54139">
        <w:tc>
          <w:tcPr>
            <w:tcW w:w="1418" w:type="dxa"/>
          </w:tcPr>
          <w:p w14:paraId="55E9746C" w14:textId="77777777" w:rsidR="009E53B6" w:rsidRPr="00253E43" w:rsidRDefault="009E53B6" w:rsidP="00C54139">
            <w:r w:rsidRPr="00253E43">
              <w:t>Función:</w:t>
            </w:r>
          </w:p>
        </w:tc>
        <w:tc>
          <w:tcPr>
            <w:tcW w:w="8606" w:type="dxa"/>
          </w:tcPr>
          <w:p w14:paraId="7824498B" w14:textId="53B49338" w:rsidR="009E53B6" w:rsidRPr="004B0F39" w:rsidRDefault="009E53B6" w:rsidP="00C54139">
            <w:pPr>
              <w:rPr>
                <w:bCs/>
              </w:rPr>
            </w:pPr>
            <w:r>
              <w:rPr>
                <w:bCs/>
              </w:rPr>
              <w:t xml:space="preserve">Se pedirá el formato y sus características para exportar: </w:t>
            </w:r>
            <w:proofErr w:type="spellStart"/>
            <w:r>
              <w:rPr>
                <w:bCs/>
              </w:rPr>
              <w:t>json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>, sql-92</w:t>
            </w:r>
          </w:p>
        </w:tc>
      </w:tr>
      <w:tr w:rsidR="009E53B6" w:rsidRPr="00253E43" w14:paraId="6B2C4435" w14:textId="77777777" w:rsidTr="00C54139">
        <w:tc>
          <w:tcPr>
            <w:tcW w:w="1418" w:type="dxa"/>
          </w:tcPr>
          <w:p w14:paraId="10352666" w14:textId="77777777" w:rsidR="009E53B6" w:rsidRPr="00253E43" w:rsidRDefault="009E53B6" w:rsidP="00C54139">
            <w:r w:rsidRPr="00253E43">
              <w:t>Referencias:</w:t>
            </w:r>
          </w:p>
        </w:tc>
        <w:tc>
          <w:tcPr>
            <w:tcW w:w="8606" w:type="dxa"/>
          </w:tcPr>
          <w:p w14:paraId="620EC1C3" w14:textId="77777777" w:rsidR="009E53B6" w:rsidRPr="004B0F39" w:rsidRDefault="009E53B6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9E53B6" w:rsidRPr="00253E43" w14:paraId="4C50181E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4264C77" w14:textId="77777777" w:rsidR="009E53B6" w:rsidRPr="004B0F39" w:rsidRDefault="009E53B6" w:rsidP="00C54139">
            <w:pPr>
              <w:rPr>
                <w:bCs/>
              </w:rPr>
            </w:pPr>
          </w:p>
        </w:tc>
      </w:tr>
      <w:tr w:rsidR="009E53B6" w:rsidRPr="00253E43" w14:paraId="0385B913" w14:textId="77777777" w:rsidTr="00C54139">
        <w:tc>
          <w:tcPr>
            <w:tcW w:w="1418" w:type="dxa"/>
          </w:tcPr>
          <w:p w14:paraId="37BA1B27" w14:textId="77777777" w:rsidR="009E53B6" w:rsidRPr="00253E43" w:rsidRDefault="009E53B6" w:rsidP="00C54139">
            <w:r w:rsidRPr="00253E43">
              <w:t>Nombre</w:t>
            </w:r>
          </w:p>
        </w:tc>
        <w:tc>
          <w:tcPr>
            <w:tcW w:w="8606" w:type="dxa"/>
          </w:tcPr>
          <w:p w14:paraId="79B0825A" w14:textId="00DD6FFE" w:rsidR="009E53B6" w:rsidRPr="004B0F39" w:rsidRDefault="009E53B6" w:rsidP="00C54139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r w:rsidR="003A29E9">
              <w:rPr>
                <w:b/>
              </w:rPr>
              <w:t xml:space="preserve">datos </w:t>
            </w:r>
            <w:proofErr w:type="spellStart"/>
            <w:r w:rsidR="003A29E9">
              <w:rPr>
                <w:b/>
              </w:rPr>
              <w:t>subcaso</w:t>
            </w:r>
            <w:proofErr w:type="spellEnd"/>
            <w:r>
              <w:rPr>
                <w:b/>
              </w:rPr>
              <w:t xml:space="preserve">: </w:t>
            </w:r>
            <w:r w:rsidR="003A29E9">
              <w:rPr>
                <w:b/>
              </w:rPr>
              <w:t>Guardar</w:t>
            </w:r>
            <w:r>
              <w:rPr>
                <w:b/>
              </w:rPr>
              <w:t xml:space="preserve"> datos</w:t>
            </w:r>
          </w:p>
        </w:tc>
      </w:tr>
      <w:tr w:rsidR="009E53B6" w:rsidRPr="00253E43" w14:paraId="45E493F9" w14:textId="77777777" w:rsidTr="00C54139">
        <w:tc>
          <w:tcPr>
            <w:tcW w:w="1418" w:type="dxa"/>
          </w:tcPr>
          <w:p w14:paraId="3C19C37A" w14:textId="77777777" w:rsidR="009E53B6" w:rsidRPr="00253E43" w:rsidRDefault="009E53B6" w:rsidP="00C54139">
            <w:r w:rsidRPr="00253E43">
              <w:t>Actores:</w:t>
            </w:r>
          </w:p>
        </w:tc>
        <w:tc>
          <w:tcPr>
            <w:tcW w:w="8606" w:type="dxa"/>
          </w:tcPr>
          <w:p w14:paraId="436CF44A" w14:textId="77777777" w:rsidR="009E53B6" w:rsidRPr="004B0F39" w:rsidRDefault="009E53B6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67548942" w14:textId="77777777" w:rsidTr="00C54139">
        <w:tc>
          <w:tcPr>
            <w:tcW w:w="1418" w:type="dxa"/>
          </w:tcPr>
          <w:p w14:paraId="6D0D902B" w14:textId="77777777" w:rsidR="009E53B6" w:rsidRPr="00253E43" w:rsidRDefault="009E53B6" w:rsidP="00C54139">
            <w:r w:rsidRPr="00253E43">
              <w:t>Función:</w:t>
            </w:r>
          </w:p>
        </w:tc>
        <w:tc>
          <w:tcPr>
            <w:tcW w:w="8606" w:type="dxa"/>
          </w:tcPr>
          <w:p w14:paraId="3C60C439" w14:textId="05AD99B8" w:rsidR="009E53B6" w:rsidRPr="004B0F39" w:rsidRDefault="009E53B6" w:rsidP="00C54139">
            <w:pPr>
              <w:rPr>
                <w:bCs/>
              </w:rPr>
            </w:pPr>
            <w:r>
              <w:rPr>
                <w:bCs/>
              </w:rPr>
              <w:t>Se generará el fichero correspondiente para poder descargar y guardar</w:t>
            </w:r>
          </w:p>
        </w:tc>
      </w:tr>
      <w:tr w:rsidR="009E53B6" w:rsidRPr="00253E43" w14:paraId="1C95ACF9" w14:textId="77777777" w:rsidTr="00C54139">
        <w:tc>
          <w:tcPr>
            <w:tcW w:w="1418" w:type="dxa"/>
          </w:tcPr>
          <w:p w14:paraId="31229EEA" w14:textId="77777777" w:rsidR="009E53B6" w:rsidRPr="00253E43" w:rsidRDefault="009E53B6" w:rsidP="00C54139">
            <w:r w:rsidRPr="00253E43">
              <w:lastRenderedPageBreak/>
              <w:t>Referencias:</w:t>
            </w:r>
          </w:p>
        </w:tc>
        <w:tc>
          <w:tcPr>
            <w:tcW w:w="8606" w:type="dxa"/>
          </w:tcPr>
          <w:p w14:paraId="18374D1A" w14:textId="77777777" w:rsidR="009E53B6" w:rsidRPr="004B0F39" w:rsidRDefault="009E53B6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7B69C004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7C06830" w14:textId="77777777" w:rsidR="001528C8" w:rsidRPr="001F316D" w:rsidRDefault="001528C8" w:rsidP="00C54139">
            <w:pPr>
              <w:rPr>
                <w:color w:val="FF0000"/>
              </w:rPr>
            </w:pPr>
          </w:p>
        </w:tc>
      </w:tr>
      <w:tr w:rsidR="001528C8" w:rsidRPr="00253E43" w14:paraId="14392FC0" w14:textId="77777777" w:rsidTr="00C54139">
        <w:tc>
          <w:tcPr>
            <w:tcW w:w="1418" w:type="dxa"/>
          </w:tcPr>
          <w:p w14:paraId="22F85DB4" w14:textId="77777777" w:rsidR="001528C8" w:rsidRPr="00253E43" w:rsidRDefault="001528C8" w:rsidP="00C54139">
            <w:r w:rsidRPr="00253E43">
              <w:t>Nombre</w:t>
            </w:r>
          </w:p>
        </w:tc>
        <w:tc>
          <w:tcPr>
            <w:tcW w:w="8606" w:type="dxa"/>
          </w:tcPr>
          <w:p w14:paraId="2D2F8CCC" w14:textId="77777777" w:rsidR="001528C8" w:rsidRPr="004B0F39" w:rsidRDefault="001528C8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528C8" w:rsidRPr="00253E43" w14:paraId="03814A02" w14:textId="77777777" w:rsidTr="00C54139">
        <w:tc>
          <w:tcPr>
            <w:tcW w:w="1418" w:type="dxa"/>
          </w:tcPr>
          <w:p w14:paraId="70E990B8" w14:textId="77777777" w:rsidR="001528C8" w:rsidRPr="00253E43" w:rsidRDefault="001528C8" w:rsidP="00C54139">
            <w:r w:rsidRPr="00253E43">
              <w:t>Actores:</w:t>
            </w:r>
          </w:p>
        </w:tc>
        <w:tc>
          <w:tcPr>
            <w:tcW w:w="8606" w:type="dxa"/>
          </w:tcPr>
          <w:p w14:paraId="4B61D6FB" w14:textId="77777777" w:rsidR="001528C8" w:rsidRPr="004B0F39" w:rsidRDefault="001528C8" w:rsidP="00C54139">
            <w:r w:rsidRPr="004B0F39">
              <w:t>Administrador</w:t>
            </w:r>
          </w:p>
        </w:tc>
      </w:tr>
      <w:tr w:rsidR="001528C8" w:rsidRPr="00253E43" w14:paraId="7089AD7D" w14:textId="77777777" w:rsidTr="00C54139">
        <w:tc>
          <w:tcPr>
            <w:tcW w:w="1418" w:type="dxa"/>
          </w:tcPr>
          <w:p w14:paraId="1200D4A5" w14:textId="77777777" w:rsidR="001528C8" w:rsidRPr="00253E43" w:rsidRDefault="001528C8" w:rsidP="00C54139">
            <w:r w:rsidRPr="00253E43">
              <w:t>Función:</w:t>
            </w:r>
          </w:p>
        </w:tc>
        <w:tc>
          <w:tcPr>
            <w:tcW w:w="8606" w:type="dxa"/>
          </w:tcPr>
          <w:p w14:paraId="44EA6DF8" w14:textId="77777777" w:rsidR="001528C8" w:rsidRPr="004B0F39" w:rsidRDefault="001528C8" w:rsidP="00C54139">
            <w:r w:rsidRPr="004B0F39">
              <w:t>Salida del sistema.</w:t>
            </w:r>
          </w:p>
        </w:tc>
      </w:tr>
      <w:tr w:rsidR="001528C8" w:rsidRPr="00253E43" w14:paraId="71592106" w14:textId="77777777" w:rsidTr="00C54139">
        <w:tc>
          <w:tcPr>
            <w:tcW w:w="1418" w:type="dxa"/>
          </w:tcPr>
          <w:p w14:paraId="6CD191EA" w14:textId="77777777" w:rsidR="001528C8" w:rsidRPr="00253E43" w:rsidRDefault="001528C8" w:rsidP="00C54139">
            <w:r w:rsidRPr="00253E43">
              <w:t>Referencias:</w:t>
            </w:r>
          </w:p>
        </w:tc>
        <w:tc>
          <w:tcPr>
            <w:tcW w:w="8606" w:type="dxa"/>
          </w:tcPr>
          <w:p w14:paraId="3ED7A170" w14:textId="77777777" w:rsidR="001528C8" w:rsidRPr="004B0F39" w:rsidRDefault="001528C8" w:rsidP="00C54139">
            <w:r>
              <w:t>RF Todos</w:t>
            </w:r>
          </w:p>
        </w:tc>
      </w:tr>
    </w:tbl>
    <w:p w14:paraId="0354CD22" w14:textId="77777777" w:rsidR="001528C8" w:rsidRDefault="001528C8" w:rsidP="001528C8"/>
    <w:p w14:paraId="7D78ED2E" w14:textId="33C85DC0" w:rsidR="00CC2AEC" w:rsidRDefault="00CC2AEC" w:rsidP="00CC2AEC">
      <w:pPr>
        <w:pStyle w:val="Ttulo2"/>
        <w:rPr>
          <w:b w:val="0"/>
        </w:rPr>
      </w:pPr>
      <w:bookmarkStart w:id="83" w:name="_Toc49341813"/>
      <w:bookmarkStart w:id="84" w:name="_Toc198889709"/>
      <w:bookmarkStart w:id="85" w:name="_Toc198889778"/>
      <w:r w:rsidRPr="00253E43">
        <w:rPr>
          <w:b w:val="0"/>
        </w:rPr>
        <w:t>Diagrama Conceptual</w:t>
      </w:r>
      <w:bookmarkEnd w:id="83"/>
      <w:bookmarkEnd w:id="84"/>
      <w:bookmarkEnd w:id="85"/>
    </w:p>
    <w:p w14:paraId="28C16A17" w14:textId="24DDBCFD" w:rsidR="00E4568F" w:rsidRPr="00E4568F" w:rsidRDefault="001F316D" w:rsidP="001F316D">
      <w:pPr>
        <w:jc w:val="center"/>
      </w:pPr>
      <w:r>
        <w:rPr>
          <w:noProof/>
          <w:lang w:eastAsia="es-ES"/>
        </w:rPr>
        <w:drawing>
          <wp:inline distT="0" distB="0" distL="0" distR="0" wp14:anchorId="4941A9FA" wp14:editId="7EA60F17">
            <wp:extent cx="3680070" cy="3841862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84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FCDE" w14:textId="0F706086" w:rsidR="00CC2AEC" w:rsidRPr="00253E43" w:rsidRDefault="00CC2AEC" w:rsidP="00E4568F"/>
    <w:p w14:paraId="03048D92" w14:textId="77777777" w:rsidR="00D17979" w:rsidRPr="00253E43" w:rsidRDefault="00D17979">
      <w:pPr>
        <w:spacing w:after="200"/>
        <w:jc w:val="left"/>
        <w:rPr>
          <w:rFonts w:eastAsiaTheme="majorEastAsia" w:cstheme="majorBidi"/>
          <w:sz w:val="36"/>
          <w:szCs w:val="26"/>
        </w:rPr>
      </w:pPr>
      <w:r w:rsidRPr="00253E43">
        <w:rPr>
          <w:b/>
        </w:rPr>
        <w:br w:type="page"/>
      </w:r>
    </w:p>
    <w:p w14:paraId="60B7C100" w14:textId="77777777" w:rsidR="009C1D39" w:rsidRPr="00253E43" w:rsidRDefault="009C1D39" w:rsidP="009C1D39">
      <w:pPr>
        <w:pStyle w:val="Ttulo2"/>
        <w:rPr>
          <w:b w:val="0"/>
        </w:rPr>
      </w:pPr>
      <w:bookmarkStart w:id="86" w:name="_Toc49341814"/>
      <w:bookmarkStart w:id="87" w:name="_Toc198889710"/>
      <w:bookmarkStart w:id="88" w:name="_Toc198889779"/>
      <w:r w:rsidRPr="00253E43">
        <w:rPr>
          <w:b w:val="0"/>
        </w:rPr>
        <w:lastRenderedPageBreak/>
        <w:t>Diagrama de clases</w:t>
      </w:r>
      <w:r w:rsidR="008B0FB8" w:rsidRPr="00253E43">
        <w:rPr>
          <w:b w:val="0"/>
        </w:rPr>
        <w:t xml:space="preserve"> (diccionario de datos)</w:t>
      </w:r>
      <w:bookmarkEnd w:id="86"/>
      <w:bookmarkEnd w:id="87"/>
      <w:bookmarkEnd w:id="88"/>
    </w:p>
    <w:p w14:paraId="726C60C6" w14:textId="2025A4EA" w:rsidR="009C1D39" w:rsidRPr="00253E43" w:rsidRDefault="00392747" w:rsidP="00F17C8C">
      <w:pPr>
        <w:jc w:val="center"/>
      </w:pPr>
      <w:r>
        <w:rPr>
          <w:noProof/>
          <w:lang w:eastAsia="es-ES"/>
        </w:rPr>
        <w:drawing>
          <wp:inline distT="0" distB="0" distL="0" distR="0" wp14:anchorId="28E347D6" wp14:editId="1469210D">
            <wp:extent cx="4810125" cy="3848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859D" w14:textId="77777777" w:rsidR="00F97D0B" w:rsidRPr="00253E43" w:rsidRDefault="00F97D0B" w:rsidP="00F97D0B"/>
    <w:p w14:paraId="37A31E82" w14:textId="7967152D" w:rsidR="009E53B6" w:rsidRPr="00D32006" w:rsidRDefault="009E53B6">
      <w:pPr>
        <w:spacing w:after="200"/>
        <w:jc w:val="left"/>
        <w:rPr>
          <w:rFonts w:eastAsiaTheme="majorEastAsia" w:cstheme="majorBidi"/>
          <w:color w:val="FF0000"/>
          <w:sz w:val="36"/>
          <w:szCs w:val="26"/>
        </w:rPr>
      </w:pPr>
      <w:bookmarkStart w:id="89" w:name="_Toc49341818"/>
      <w:r w:rsidRPr="00D32006">
        <w:rPr>
          <w:b/>
          <w:color w:val="FF0000"/>
        </w:rPr>
        <w:br w:type="page"/>
      </w:r>
    </w:p>
    <w:p w14:paraId="37FE8231" w14:textId="5F346E40" w:rsidR="007928B8" w:rsidRPr="00253E43" w:rsidRDefault="007928B8" w:rsidP="007928B8">
      <w:pPr>
        <w:pStyle w:val="Ttulo2"/>
        <w:rPr>
          <w:b w:val="0"/>
        </w:rPr>
      </w:pPr>
      <w:bookmarkStart w:id="90" w:name="_Toc49341822"/>
      <w:bookmarkStart w:id="91" w:name="_Toc198889711"/>
      <w:bookmarkStart w:id="92" w:name="_Toc198889780"/>
      <w:bookmarkEnd w:id="89"/>
      <w:r w:rsidRPr="00253E43">
        <w:rPr>
          <w:b w:val="0"/>
        </w:rPr>
        <w:lastRenderedPageBreak/>
        <w:t>Diagrama de actividades</w:t>
      </w:r>
      <w:bookmarkEnd w:id="90"/>
      <w:bookmarkEnd w:id="91"/>
      <w:bookmarkEnd w:id="92"/>
    </w:p>
    <w:p w14:paraId="39D570BC" w14:textId="2CB6E20A" w:rsidR="007928B8" w:rsidRPr="00253E43" w:rsidRDefault="00633DAA" w:rsidP="007928B8">
      <w:pPr>
        <w:pStyle w:val="Ttulo3"/>
      </w:pPr>
      <w:bookmarkStart w:id="93" w:name="_Toc198889712"/>
      <w:bookmarkStart w:id="94" w:name="_Toc198889781"/>
      <w:r>
        <w:t>Generales</w:t>
      </w:r>
      <w:bookmarkEnd w:id="93"/>
      <w:bookmarkEnd w:id="94"/>
    </w:p>
    <w:p w14:paraId="4C52BB75" w14:textId="7F0A6695" w:rsidR="00F070F7" w:rsidRDefault="00E61488" w:rsidP="00BA514F">
      <w:pPr>
        <w:jc w:val="center"/>
      </w:pPr>
      <w:r>
        <w:pict w14:anchorId="119133E6">
          <v:shape id="_x0000_i1027" type="#_x0000_t75" style="width:254.25pt;height:469.5pt">
            <v:imagedata r:id="rId28" o:title="DA_Login"/>
          </v:shape>
        </w:pict>
      </w:r>
      <w:r w:rsidR="00BA514F" w:rsidRPr="00253E43">
        <w:t xml:space="preserve">  </w:t>
      </w:r>
      <w:r w:rsidR="00BA514F" w:rsidRPr="00253E43">
        <w:rPr>
          <w:noProof/>
          <w:lang w:eastAsia="es-ES"/>
        </w:rPr>
        <w:drawing>
          <wp:inline distT="0" distB="0" distL="0" distR="0" wp14:anchorId="0A80AD8A" wp14:editId="058E3657">
            <wp:extent cx="1990725" cy="4105275"/>
            <wp:effectExtent l="0" t="0" r="9525" b="9525"/>
            <wp:docPr id="10" name="Imagen 10" descr="C:\Users\Cesar\AppData\Local\Microsoft\Windows\INetCache\Content.Word\DA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esar\AppData\Local\Microsoft\Windows\INetCache\Content.Word\DA_Logou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50DF" w14:textId="786E63CB" w:rsidR="00633DAA" w:rsidRDefault="00633DAA">
      <w:pPr>
        <w:spacing w:after="200"/>
        <w:jc w:val="left"/>
      </w:pPr>
      <w:r>
        <w:br w:type="page"/>
      </w:r>
    </w:p>
    <w:p w14:paraId="56D8333B" w14:textId="77777777" w:rsidR="00633DAA" w:rsidRPr="00253E43" w:rsidRDefault="00633DAA" w:rsidP="00633DAA">
      <w:pPr>
        <w:pStyle w:val="Ttulo3"/>
      </w:pPr>
      <w:bookmarkStart w:id="95" w:name="_Toc49341823"/>
      <w:bookmarkStart w:id="96" w:name="_Toc198889713"/>
      <w:bookmarkStart w:id="97" w:name="_Toc198889782"/>
      <w:r w:rsidRPr="00253E43">
        <w:lastRenderedPageBreak/>
        <w:t>Carga de datos</w:t>
      </w:r>
      <w:bookmarkEnd w:id="95"/>
      <w:bookmarkEnd w:id="96"/>
      <w:bookmarkEnd w:id="97"/>
    </w:p>
    <w:p w14:paraId="3DF76486" w14:textId="77777777" w:rsidR="00633DAA" w:rsidRPr="00253E43" w:rsidRDefault="00633DAA" w:rsidP="00BA514F">
      <w:pPr>
        <w:jc w:val="center"/>
      </w:pPr>
    </w:p>
    <w:p w14:paraId="1CB5622B" w14:textId="348EC497" w:rsidR="00166A6F" w:rsidRDefault="00E61488" w:rsidP="00F02DDB">
      <w:r>
        <w:pict w14:anchorId="3BC76BB7">
          <v:shape id="_x0000_i1028" type="#_x0000_t75" style="width:2in;height:523.5pt">
            <v:imagedata r:id="rId30" o:title="DA_VaciarBBDD"/>
          </v:shape>
        </w:pict>
      </w:r>
      <w:r w:rsidR="00AA0588" w:rsidRPr="00253E43">
        <w:t xml:space="preserve">   </w:t>
      </w:r>
      <w:r w:rsidR="002E690D" w:rsidRPr="00253E43">
        <w:t xml:space="preserve">          </w:t>
      </w:r>
      <w:r>
        <w:pict w14:anchorId="6C7C2997">
          <v:shape id="_x0000_i1029" type="#_x0000_t75" style="width:144.75pt;height:430.5pt">
            <v:imagedata r:id="rId31" o:title="DA_GestiónErrores"/>
          </v:shape>
        </w:pict>
      </w:r>
      <w:r w:rsidR="00F02DDB">
        <w:rPr>
          <w:noProof/>
          <w:lang w:eastAsia="es-ES"/>
        </w:rPr>
        <w:drawing>
          <wp:inline distT="0" distB="0" distL="0" distR="0" wp14:anchorId="7B75D09D" wp14:editId="1904D8B2">
            <wp:extent cx="1762125" cy="388252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95" cy="39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A6F">
        <w:br w:type="page"/>
      </w:r>
    </w:p>
    <w:p w14:paraId="72E1D854" w14:textId="2B168705" w:rsidR="00166A6F" w:rsidRDefault="00166A6F" w:rsidP="00166A6F">
      <w:pPr>
        <w:pStyle w:val="Ttulo3"/>
      </w:pPr>
      <w:bookmarkStart w:id="98" w:name="_Toc198889714"/>
      <w:bookmarkStart w:id="99" w:name="_Toc198889783"/>
      <w:r>
        <w:lastRenderedPageBreak/>
        <w:t>Gestión de alumnos</w:t>
      </w:r>
      <w:bookmarkEnd w:id="98"/>
      <w:bookmarkEnd w:id="99"/>
    </w:p>
    <w:p w14:paraId="1A468364" w14:textId="39948BEE" w:rsidR="00284F4E" w:rsidRPr="00284F4E" w:rsidRDefault="00284F4E" w:rsidP="00605F52">
      <w:pPr>
        <w:jc w:val="center"/>
      </w:pPr>
      <w:r>
        <w:rPr>
          <w:noProof/>
          <w:lang w:eastAsia="es-ES"/>
        </w:rPr>
        <w:drawing>
          <wp:inline distT="0" distB="0" distL="0" distR="0" wp14:anchorId="2A4ACC06" wp14:editId="27C4AE64">
            <wp:extent cx="2924175" cy="44785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35" cy="45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2E8">
        <w:t xml:space="preserve">  </w:t>
      </w:r>
      <w:r w:rsidR="00F02DDB">
        <w:rPr>
          <w:noProof/>
          <w:lang w:eastAsia="es-ES"/>
        </w:rPr>
        <w:drawing>
          <wp:inline distT="0" distB="0" distL="0" distR="0" wp14:anchorId="078E2B6C" wp14:editId="5A62098E">
            <wp:extent cx="2615856" cy="4638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7" cy="46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32FE" w14:textId="77777777" w:rsidR="00166A6F" w:rsidRDefault="00166A6F" w:rsidP="002E2F76">
      <w:pPr>
        <w:spacing w:after="200"/>
        <w:jc w:val="center"/>
      </w:pPr>
    </w:p>
    <w:p w14:paraId="2993A741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01B347C6" w14:textId="5EC6B3B3" w:rsidR="001E52E8" w:rsidRDefault="001E52E8" w:rsidP="001E52E8">
      <w:pPr>
        <w:pStyle w:val="Ttulo3"/>
      </w:pPr>
      <w:bookmarkStart w:id="100" w:name="_Toc198889715"/>
      <w:bookmarkStart w:id="101" w:name="_Toc198889784"/>
      <w:r>
        <w:lastRenderedPageBreak/>
        <w:t xml:space="preserve">Gestión de </w:t>
      </w:r>
      <w:r w:rsidR="00BF444B">
        <w:t>préstamos</w:t>
      </w:r>
      <w:bookmarkEnd w:id="100"/>
      <w:bookmarkEnd w:id="101"/>
    </w:p>
    <w:p w14:paraId="07E8C853" w14:textId="522ABECB" w:rsidR="0002331C" w:rsidRPr="0002331C" w:rsidRDefault="0002331C" w:rsidP="0002331C">
      <w:r>
        <w:rPr>
          <w:noProof/>
          <w:lang w:eastAsia="es-ES"/>
        </w:rPr>
        <w:drawing>
          <wp:inline distT="0" distB="0" distL="0" distR="0" wp14:anchorId="0B7F8F81" wp14:editId="50A48262">
            <wp:extent cx="4105275" cy="47720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97E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179C5AAE" w14:textId="66456EAA" w:rsidR="001E52E8" w:rsidRDefault="001E52E8" w:rsidP="001E52E8">
      <w:pPr>
        <w:pStyle w:val="Ttulo3"/>
      </w:pPr>
      <w:bookmarkStart w:id="102" w:name="_Toc198889716"/>
      <w:bookmarkStart w:id="103" w:name="_Toc198889785"/>
      <w:r>
        <w:lastRenderedPageBreak/>
        <w:t>Gestión de listados</w:t>
      </w:r>
      <w:bookmarkEnd w:id="102"/>
      <w:bookmarkEnd w:id="103"/>
    </w:p>
    <w:p w14:paraId="10B35D02" w14:textId="015B4BB9" w:rsidR="007D7AA2" w:rsidRPr="007D7AA2" w:rsidRDefault="007D7AA2" w:rsidP="007D7AA2">
      <w:r>
        <w:rPr>
          <w:noProof/>
          <w:lang w:eastAsia="es-ES"/>
        </w:rPr>
        <w:drawing>
          <wp:inline distT="0" distB="0" distL="0" distR="0" wp14:anchorId="71A9D82D" wp14:editId="66590D2C">
            <wp:extent cx="4486275" cy="4743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C79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6FB43357" w14:textId="721ACAB1" w:rsidR="001E52E8" w:rsidRDefault="001E52E8" w:rsidP="001E52E8">
      <w:pPr>
        <w:pStyle w:val="Ttulo3"/>
      </w:pPr>
      <w:bookmarkStart w:id="104" w:name="_Toc198889717"/>
      <w:bookmarkStart w:id="105" w:name="_Toc198889786"/>
      <w:r>
        <w:lastRenderedPageBreak/>
        <w:t>Preservar datos</w:t>
      </w:r>
      <w:bookmarkEnd w:id="104"/>
      <w:bookmarkEnd w:id="105"/>
    </w:p>
    <w:p w14:paraId="08DED207" w14:textId="7F6C2DCE" w:rsidR="00C347D0" w:rsidRPr="00C347D0" w:rsidRDefault="00653196" w:rsidP="00C347D0">
      <w:r>
        <w:rPr>
          <w:noProof/>
          <w:lang w:eastAsia="es-ES"/>
        </w:rPr>
        <w:drawing>
          <wp:inline distT="0" distB="0" distL="0" distR="0" wp14:anchorId="02F2C4B8" wp14:editId="6DE18304">
            <wp:extent cx="2581275" cy="4743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E86B" w14:textId="7FB8FB5E" w:rsidR="002E2F76" w:rsidRDefault="002E2F76" w:rsidP="001E52E8">
      <w:pPr>
        <w:spacing w:after="200"/>
      </w:pPr>
      <w:r w:rsidRPr="00253E43">
        <w:br w:type="page"/>
      </w:r>
    </w:p>
    <w:p w14:paraId="649F1414" w14:textId="77777777" w:rsidR="0034201D" w:rsidRPr="00253E43" w:rsidRDefault="0034201D" w:rsidP="0034201D">
      <w:pPr>
        <w:pStyle w:val="Ttulo2"/>
      </w:pPr>
      <w:bookmarkStart w:id="106" w:name="_Toc49341826"/>
      <w:bookmarkStart w:id="107" w:name="_Toc198889718"/>
      <w:bookmarkStart w:id="108" w:name="_Toc198889787"/>
      <w:r w:rsidRPr="00253E43">
        <w:lastRenderedPageBreak/>
        <w:t>Esquema Entidad / Relación</w:t>
      </w:r>
      <w:bookmarkEnd w:id="106"/>
      <w:bookmarkEnd w:id="107"/>
      <w:bookmarkEnd w:id="108"/>
    </w:p>
    <w:p w14:paraId="45D240D8" w14:textId="33E1FB06" w:rsidR="00082050" w:rsidRPr="00253E43" w:rsidRDefault="00082050" w:rsidP="00082050">
      <w:pPr>
        <w:ind w:firstLine="720"/>
      </w:pPr>
      <w:r w:rsidRPr="00253E43">
        <w:t>Se ha determinado que no es necesaria una tabla de configuraciones, permitiendo que en diseño se tomen las alternativas más eficientes para este caso</w:t>
      </w:r>
      <w:r w:rsidR="00711EBD" w:rsidRPr="00253E43">
        <w:t xml:space="preserve"> (e</w:t>
      </w:r>
      <w:r w:rsidRPr="00253E43">
        <w:t>s recomendable que se cree un fichero con los datos de configuración</w:t>
      </w:r>
      <w:r w:rsidR="00711EBD" w:rsidRPr="00253E43">
        <w:t>)</w:t>
      </w:r>
      <w:r w:rsidRPr="00253E43">
        <w:t>.</w:t>
      </w:r>
    </w:p>
    <w:p w14:paraId="2E0E88CB" w14:textId="7F67E247" w:rsidR="00E10180" w:rsidRPr="00253E43" w:rsidRDefault="00E10180" w:rsidP="00A271C5">
      <w:pPr>
        <w:jc w:val="center"/>
      </w:pPr>
    </w:p>
    <w:p w14:paraId="7EA2A3EA" w14:textId="649417AB" w:rsidR="00E10180" w:rsidRPr="00253E43" w:rsidRDefault="00577E91" w:rsidP="00E10180">
      <w:r>
        <w:rPr>
          <w:noProof/>
          <w:lang w:eastAsia="es-ES"/>
        </w:rPr>
        <w:drawing>
          <wp:inline distT="0" distB="0" distL="0" distR="0" wp14:anchorId="20C7F42C" wp14:editId="31960D97">
            <wp:extent cx="5915025" cy="4772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55D9" w14:textId="77777777" w:rsidR="002E17C7" w:rsidRPr="00253E43" w:rsidRDefault="002E17C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3D2539D4" w14:textId="77777777" w:rsidR="0034201D" w:rsidRPr="00253E43" w:rsidRDefault="0034201D" w:rsidP="0034201D">
      <w:pPr>
        <w:pStyle w:val="Ttulo2"/>
      </w:pPr>
      <w:bookmarkStart w:id="109" w:name="_Toc49341827"/>
      <w:bookmarkStart w:id="110" w:name="_Toc198889719"/>
      <w:bookmarkStart w:id="111" w:name="_Toc198889788"/>
      <w:r w:rsidRPr="00253E43">
        <w:lastRenderedPageBreak/>
        <w:t>Modelo relacional y normalización</w:t>
      </w:r>
      <w:bookmarkEnd w:id="109"/>
      <w:bookmarkEnd w:id="110"/>
      <w:bookmarkEnd w:id="111"/>
    </w:p>
    <w:p w14:paraId="5828453E" w14:textId="0703D291" w:rsidR="00082050" w:rsidRDefault="00082050" w:rsidP="00082050">
      <w:r w:rsidRPr="00253E43">
        <w:tab/>
        <w:t xml:space="preserve">Una vez llevada a cabo la normalización, teniendo en </w:t>
      </w:r>
      <w:r w:rsidR="00667148" w:rsidRPr="00253E43">
        <w:t xml:space="preserve">cuenta hasta la forma de </w:t>
      </w:r>
      <w:proofErr w:type="spellStart"/>
      <w:r w:rsidR="00667148" w:rsidRPr="00253E43">
        <w:t>Boyce-C</w:t>
      </w:r>
      <w:r w:rsidRPr="00253E43">
        <w:t>ood</w:t>
      </w:r>
      <w:proofErr w:type="spellEnd"/>
      <w:r w:rsidRPr="00253E43">
        <w:t>, el resultado es el siguiente:</w:t>
      </w:r>
    </w:p>
    <w:p w14:paraId="20447C12" w14:textId="5EB66EB6" w:rsidR="00C24119" w:rsidRDefault="00C24119" w:rsidP="00C24119">
      <w:pPr>
        <w:ind w:left="567"/>
      </w:pPr>
      <w:bookmarkStart w:id="112" w:name="_Toc49341828"/>
      <w:r w:rsidRPr="00A872B1">
        <w:rPr>
          <w:b/>
          <w:bCs/>
        </w:rPr>
        <w:t>Materias</w:t>
      </w:r>
      <w:r>
        <w:t xml:space="preserve">: </w:t>
      </w:r>
      <w:r w:rsidRPr="00C24119">
        <w:rPr>
          <w:u w:val="single"/>
        </w:rPr>
        <w:t>id</w:t>
      </w:r>
      <w:r>
        <w:t>, nombre, departamento</w:t>
      </w:r>
    </w:p>
    <w:p w14:paraId="17C22F0F" w14:textId="02B0DED8" w:rsidR="00C24119" w:rsidRDefault="00C24119" w:rsidP="00C24119">
      <w:pPr>
        <w:ind w:left="567"/>
      </w:pPr>
      <w:r w:rsidRPr="00A872B1">
        <w:rPr>
          <w:b/>
          <w:bCs/>
        </w:rPr>
        <w:t>Cursos</w:t>
      </w:r>
      <w:r>
        <w:t xml:space="preserve">: </w:t>
      </w:r>
      <w:r w:rsidRPr="00C24119">
        <w:rPr>
          <w:u w:val="single"/>
        </w:rPr>
        <w:t>curso</w:t>
      </w:r>
      <w:r>
        <w:t>, nivel</w:t>
      </w:r>
    </w:p>
    <w:p w14:paraId="516ADFE6" w14:textId="7CBFBDA8" w:rsidR="00C24119" w:rsidRDefault="00C24119" w:rsidP="00C24119">
      <w:pPr>
        <w:ind w:left="567"/>
      </w:pPr>
      <w:r w:rsidRPr="00A872B1">
        <w:rPr>
          <w:b/>
          <w:bCs/>
        </w:rPr>
        <w:t>Libros</w:t>
      </w:r>
      <w:r>
        <w:t xml:space="preserve">: </w:t>
      </w:r>
      <w:proofErr w:type="spellStart"/>
      <w:r w:rsidRPr="00C24119">
        <w:rPr>
          <w:u w:val="single"/>
        </w:rPr>
        <w:t>isbn</w:t>
      </w:r>
      <w:proofErr w:type="spellEnd"/>
      <w:r>
        <w:t xml:space="preserve">, titulo, autor, </w:t>
      </w:r>
      <w:proofErr w:type="spellStart"/>
      <w:r>
        <w:t>numero_ejemplares</w:t>
      </w:r>
      <w:proofErr w:type="spellEnd"/>
      <w:r>
        <w:t xml:space="preserve">, </w:t>
      </w:r>
      <w:proofErr w:type="spellStart"/>
      <w:r>
        <w:t>id_materia</w:t>
      </w:r>
      <w:proofErr w:type="spellEnd"/>
      <w:r>
        <w:t xml:space="preserve">, </w:t>
      </w:r>
      <w:proofErr w:type="spellStart"/>
      <w:r>
        <w:t>id_curso</w:t>
      </w:r>
      <w:proofErr w:type="spellEnd"/>
    </w:p>
    <w:p w14:paraId="62DBD675" w14:textId="09D8A2E8" w:rsidR="00C24119" w:rsidRDefault="00C24119" w:rsidP="00C24119">
      <w:pPr>
        <w:ind w:left="567"/>
      </w:pPr>
      <w:r w:rsidRPr="00A872B1">
        <w:rPr>
          <w:b/>
          <w:bCs/>
        </w:rPr>
        <w:t>Alumnos</w:t>
      </w:r>
      <w:r>
        <w:t xml:space="preserve">: </w:t>
      </w:r>
      <w:r w:rsidRPr="00C24119">
        <w:rPr>
          <w:u w:val="single"/>
        </w:rPr>
        <w:t>id</w:t>
      </w:r>
      <w:r>
        <w:t>, nombre, apellidos, tramo (I, II, Ninguno), bilingüe (S/N)</w:t>
      </w:r>
    </w:p>
    <w:p w14:paraId="56EE5880" w14:textId="27B95DDE" w:rsidR="00C24119" w:rsidRDefault="00C24119" w:rsidP="00C24119">
      <w:pPr>
        <w:ind w:left="567"/>
      </w:pPr>
      <w:proofErr w:type="spellStart"/>
      <w:r w:rsidRPr="00A872B1">
        <w:rPr>
          <w:b/>
          <w:bCs/>
        </w:rPr>
        <w:t>AlumnosCursosLibros</w:t>
      </w:r>
      <w:proofErr w:type="spellEnd"/>
      <w:r>
        <w:t xml:space="preserve">: </w:t>
      </w:r>
      <w:proofErr w:type="spellStart"/>
      <w:r w:rsidRPr="00A872B1">
        <w:rPr>
          <w:u w:val="single"/>
        </w:rPr>
        <w:t>isbn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id_alumno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id_curso</w:t>
      </w:r>
      <w:proofErr w:type="spellEnd"/>
      <w:r>
        <w:t xml:space="preserve">, </w:t>
      </w:r>
      <w:proofErr w:type="spellStart"/>
      <w:r>
        <w:t>fecha_entrega</w:t>
      </w:r>
      <w:proofErr w:type="spellEnd"/>
      <w:r>
        <w:t xml:space="preserve">, </w:t>
      </w:r>
      <w:proofErr w:type="spellStart"/>
      <w:r>
        <w:t>fecha_devolucion</w:t>
      </w:r>
      <w:proofErr w:type="spellEnd"/>
      <w:r>
        <w:t xml:space="preserve">, estado (entregado, </w:t>
      </w:r>
      <w:proofErr w:type="spellStart"/>
      <w:r>
        <w:t>por_devolver</w:t>
      </w:r>
      <w:proofErr w:type="spellEnd"/>
      <w:r>
        <w:t>)</w:t>
      </w:r>
    </w:p>
    <w:p w14:paraId="4CDE9763" w14:textId="04D7447B" w:rsidR="0002331C" w:rsidRDefault="0002331C" w:rsidP="00C24119">
      <w:pPr>
        <w:ind w:left="567"/>
        <w:rPr>
          <w:rFonts w:asciiTheme="majorHAnsi" w:eastAsiaTheme="majorEastAsia" w:hAnsiTheme="majorHAnsi" w:cstheme="majorBidi"/>
          <w:color w:val="061F57" w:themeColor="text2" w:themeShade="BF"/>
          <w:kern w:val="28"/>
        </w:rPr>
      </w:pPr>
      <w:r>
        <w:br w:type="page"/>
      </w:r>
    </w:p>
    <w:p w14:paraId="0195CD01" w14:textId="4F60BA79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13" w:name="_Toc198889720"/>
      <w:bookmarkStart w:id="114" w:name="_Toc198889789"/>
      <w:r w:rsidRPr="00253E43">
        <w:rPr>
          <w:sz w:val="144"/>
          <w:szCs w:val="144"/>
        </w:rPr>
        <w:lastRenderedPageBreak/>
        <w:t>Diseño del Proyecto</w:t>
      </w:r>
      <w:bookmarkEnd w:id="112"/>
      <w:bookmarkEnd w:id="113"/>
      <w:bookmarkEnd w:id="114"/>
    </w:p>
    <w:p w14:paraId="6AE653D0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212A3219" w14:textId="77777777" w:rsidR="00937301" w:rsidRPr="00253E43" w:rsidRDefault="00937301" w:rsidP="00312CEF">
      <w:pPr>
        <w:pStyle w:val="Ttulo2"/>
      </w:pPr>
      <w:bookmarkStart w:id="115" w:name="_Toc49341829"/>
      <w:bookmarkStart w:id="116" w:name="_Toc198889721"/>
      <w:bookmarkStart w:id="117" w:name="_Toc198889790"/>
      <w:r w:rsidRPr="00253E43">
        <w:lastRenderedPageBreak/>
        <w:t>Diseño físico de la B</w:t>
      </w:r>
      <w:r w:rsidR="00D15FED" w:rsidRPr="00253E43">
        <w:t>ase de Datos</w:t>
      </w:r>
      <w:bookmarkEnd w:id="115"/>
      <w:bookmarkEnd w:id="116"/>
      <w:bookmarkEnd w:id="117"/>
      <w:r w:rsidRPr="00253E43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8"/>
        <w:gridCol w:w="1533"/>
        <w:gridCol w:w="756"/>
        <w:gridCol w:w="422"/>
        <w:gridCol w:w="422"/>
        <w:gridCol w:w="775"/>
        <w:gridCol w:w="1141"/>
        <w:gridCol w:w="3057"/>
      </w:tblGrid>
      <w:tr w:rsidR="00115E54" w:rsidRPr="00253E43" w14:paraId="65377063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6AD0BEDF" w14:textId="14A43319" w:rsidR="00115E54" w:rsidRPr="00253E43" w:rsidRDefault="00A872B1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materias</w:t>
            </w:r>
          </w:p>
        </w:tc>
      </w:tr>
      <w:tr w:rsidR="00703417" w:rsidRPr="00253E43" w14:paraId="00975B40" w14:textId="77777777" w:rsidTr="00A872B1">
        <w:tc>
          <w:tcPr>
            <w:tcW w:w="1918" w:type="dxa"/>
            <w:shd w:val="clear" w:color="auto" w:fill="F2F2F2" w:themeFill="background1" w:themeFillShade="F2"/>
          </w:tcPr>
          <w:p w14:paraId="1ADF7E1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33" w:type="dxa"/>
            <w:shd w:val="clear" w:color="auto" w:fill="F2F2F2" w:themeFill="background1" w:themeFillShade="F2"/>
          </w:tcPr>
          <w:p w14:paraId="0AF47F4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756" w:type="dxa"/>
            <w:shd w:val="clear" w:color="auto" w:fill="F2F2F2" w:themeFill="background1" w:themeFillShade="F2"/>
          </w:tcPr>
          <w:p w14:paraId="60C2F771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329B9C8B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16D148F4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75E884EA" w14:textId="77777777" w:rsidR="00631A40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14:paraId="744001C3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3057" w:type="dxa"/>
            <w:shd w:val="clear" w:color="auto" w:fill="F2F2F2" w:themeFill="background1" w:themeFillShade="F2"/>
          </w:tcPr>
          <w:p w14:paraId="56908050" w14:textId="77777777" w:rsidR="00631A40" w:rsidRPr="00253E43" w:rsidRDefault="00631A40" w:rsidP="00631A4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703417" w:rsidRPr="00253E43" w14:paraId="5E4966E0" w14:textId="77777777" w:rsidTr="00A872B1">
        <w:tc>
          <w:tcPr>
            <w:tcW w:w="1918" w:type="dxa"/>
          </w:tcPr>
          <w:p w14:paraId="49946617" w14:textId="1689A1B3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</w:t>
            </w:r>
          </w:p>
        </w:tc>
        <w:tc>
          <w:tcPr>
            <w:tcW w:w="1533" w:type="dxa"/>
          </w:tcPr>
          <w:p w14:paraId="5D1D50E7" w14:textId="6106A86F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756" w:type="dxa"/>
          </w:tcPr>
          <w:p w14:paraId="48B59D56" w14:textId="49EDFD54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422" w:type="dxa"/>
          </w:tcPr>
          <w:p w14:paraId="7A61C9E6" w14:textId="395217CC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422" w:type="dxa"/>
          </w:tcPr>
          <w:p w14:paraId="148B7EB5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4688ACDC" w14:textId="65D4C737" w:rsidR="00631A40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045C5C3A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64ACA8D" w14:textId="21BD7C2D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AUTONUMÉRICO</w:t>
            </w:r>
          </w:p>
        </w:tc>
      </w:tr>
      <w:tr w:rsidR="00703417" w:rsidRPr="00253E43" w14:paraId="7C5BE7C4" w14:textId="77777777" w:rsidTr="00A872B1">
        <w:tc>
          <w:tcPr>
            <w:tcW w:w="1918" w:type="dxa"/>
          </w:tcPr>
          <w:p w14:paraId="40FC8F8B" w14:textId="177196F9" w:rsidR="008F54B3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33" w:type="dxa"/>
          </w:tcPr>
          <w:p w14:paraId="341B9E1D" w14:textId="4FB71406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28D977A" w14:textId="2608A384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2CF8EE1A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4D3198F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1188730C" w14:textId="6BFBE902" w:rsidR="008F54B3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3AB23CA5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2CD6300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703417" w:rsidRPr="00253E43" w14:paraId="3C3F1F70" w14:textId="77777777" w:rsidTr="00A872B1">
        <w:tc>
          <w:tcPr>
            <w:tcW w:w="1918" w:type="dxa"/>
          </w:tcPr>
          <w:p w14:paraId="6CD73234" w14:textId="1CA22715" w:rsidR="004A0B07" w:rsidRPr="00253E43" w:rsidRDefault="00A872B1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departamento</w:t>
            </w:r>
          </w:p>
        </w:tc>
        <w:tc>
          <w:tcPr>
            <w:tcW w:w="1533" w:type="dxa"/>
          </w:tcPr>
          <w:p w14:paraId="16ADD33A" w14:textId="3D881A1F" w:rsidR="004A0B07" w:rsidRPr="00253E43" w:rsidRDefault="00425A9B" w:rsidP="004A0B07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58D25EC" w14:textId="18E1EA4D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32F49E0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D5E934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461CB5" w14:textId="483BCDC7" w:rsidR="004A0B07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7CC831E1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272E74A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4C4BA883" w14:textId="77777777" w:rsidR="006E4CC4" w:rsidRPr="00253E43" w:rsidRDefault="006E4CC4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602246" w:rsidRPr="00253E43" w14:paraId="650208F5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0D8C9378" w14:textId="098E0DDA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cursos</w:t>
            </w:r>
          </w:p>
        </w:tc>
      </w:tr>
      <w:tr w:rsidR="00602246" w:rsidRPr="00253E43" w14:paraId="18CFD80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1A1E78D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1E0EC82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3820E67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613657D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CD3DF0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72074F9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6334557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69C07ED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79F846F2" w14:textId="77777777" w:rsidTr="00425A9B">
        <w:tc>
          <w:tcPr>
            <w:tcW w:w="1903" w:type="dxa"/>
          </w:tcPr>
          <w:p w14:paraId="78A0368C" w14:textId="73AC14C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3559922B" w14:textId="7D3B8B3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48495875" w14:textId="42A1196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40D35C5E" w14:textId="3958A3C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78B502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8E9F05" w14:textId="189063A3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287734C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00312F82" w14:textId="6EFABC3C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Letra del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niev</w:t>
            </w:r>
            <w:proofErr w:type="spellEnd"/>
          </w:p>
        </w:tc>
      </w:tr>
      <w:tr w:rsidR="00425A9B" w:rsidRPr="00253E43" w14:paraId="6AF6A3E5" w14:textId="77777777" w:rsidTr="00425A9B">
        <w:tc>
          <w:tcPr>
            <w:tcW w:w="1903" w:type="dxa"/>
          </w:tcPr>
          <w:p w14:paraId="44C69F03" w14:textId="4D8C6C0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nivel</w:t>
            </w:r>
          </w:p>
        </w:tc>
        <w:tc>
          <w:tcPr>
            <w:tcW w:w="1582" w:type="dxa"/>
          </w:tcPr>
          <w:p w14:paraId="12CF09F0" w14:textId="39A37B1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2BBCF97B" w14:textId="3E462A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0BBBAD7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9FB6B0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D45C47B" w14:textId="24E89E7C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788F93D2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726EA48" w14:textId="3D596A4B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1ºeso, 2eso….</w:t>
            </w:r>
          </w:p>
        </w:tc>
      </w:tr>
    </w:tbl>
    <w:p w14:paraId="26E0C57E" w14:textId="77777777" w:rsidR="00425A9B" w:rsidRPr="00253E43" w:rsidRDefault="00425A9B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3"/>
        <w:gridCol w:w="1589"/>
        <w:gridCol w:w="841"/>
        <w:gridCol w:w="389"/>
        <w:gridCol w:w="377"/>
        <w:gridCol w:w="775"/>
        <w:gridCol w:w="1175"/>
        <w:gridCol w:w="2935"/>
      </w:tblGrid>
      <w:tr w:rsidR="00602246" w:rsidRPr="00253E43" w14:paraId="2A9D16A6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52C6AB0E" w14:textId="6D3FEDE3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libros</w:t>
            </w:r>
          </w:p>
        </w:tc>
      </w:tr>
      <w:tr w:rsidR="00425A9B" w:rsidRPr="00253E43" w14:paraId="0E7B1F5A" w14:textId="77777777" w:rsidTr="00425A9B">
        <w:tc>
          <w:tcPr>
            <w:tcW w:w="1943" w:type="dxa"/>
            <w:shd w:val="clear" w:color="auto" w:fill="F2F2F2" w:themeFill="background1" w:themeFillShade="F2"/>
          </w:tcPr>
          <w:p w14:paraId="677A9A9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9" w:type="dxa"/>
            <w:shd w:val="clear" w:color="auto" w:fill="F2F2F2" w:themeFill="background1" w:themeFillShade="F2"/>
          </w:tcPr>
          <w:p w14:paraId="658AA8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1" w:type="dxa"/>
            <w:shd w:val="clear" w:color="auto" w:fill="F2F2F2" w:themeFill="background1" w:themeFillShade="F2"/>
          </w:tcPr>
          <w:p w14:paraId="135E7A02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2A7B4C6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5730108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9F6A21E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14:paraId="35B6570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35" w:type="dxa"/>
            <w:shd w:val="clear" w:color="auto" w:fill="F2F2F2" w:themeFill="background1" w:themeFillShade="F2"/>
          </w:tcPr>
          <w:p w14:paraId="2F348FB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0DB91D3A" w14:textId="77777777" w:rsidTr="00425A9B">
        <w:tc>
          <w:tcPr>
            <w:tcW w:w="1943" w:type="dxa"/>
          </w:tcPr>
          <w:p w14:paraId="246E836F" w14:textId="768BEF2C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9" w:type="dxa"/>
          </w:tcPr>
          <w:p w14:paraId="3EB4F498" w14:textId="35F81393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3F1838B2" w14:textId="2478E397" w:rsidR="004A0B07" w:rsidRPr="00253E43" w:rsidRDefault="00391ED4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F43D776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8AD98B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C79B71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2A2E91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2ED3C854" w14:textId="0E547B4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Validar formato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</w:tr>
      <w:tr w:rsidR="00425A9B" w:rsidRPr="00253E43" w14:paraId="75ED2C02" w14:textId="77777777" w:rsidTr="00425A9B">
        <w:tc>
          <w:tcPr>
            <w:tcW w:w="1943" w:type="dxa"/>
          </w:tcPr>
          <w:p w14:paraId="11A30454" w14:textId="3A53DF3A" w:rsidR="00D735A6" w:rsidRPr="00253E43" w:rsidRDefault="00425A9B" w:rsidP="00425A9B">
            <w:pPr>
              <w:tabs>
                <w:tab w:val="left" w:pos="1290"/>
              </w:tabs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titulo</w:t>
            </w:r>
          </w:p>
        </w:tc>
        <w:tc>
          <w:tcPr>
            <w:tcW w:w="1589" w:type="dxa"/>
          </w:tcPr>
          <w:p w14:paraId="35E9BE38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63332A8E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3CF47CF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A6B522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23C232C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681E29DF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83936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161104F3" w14:textId="77777777" w:rsidTr="00425A9B">
        <w:tc>
          <w:tcPr>
            <w:tcW w:w="1943" w:type="dxa"/>
          </w:tcPr>
          <w:p w14:paraId="26BE4290" w14:textId="5E09352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autor</w:t>
            </w:r>
          </w:p>
        </w:tc>
        <w:tc>
          <w:tcPr>
            <w:tcW w:w="1589" w:type="dxa"/>
          </w:tcPr>
          <w:p w14:paraId="6C0C4F46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2F4A1CC7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493ECAF2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8FC78C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8B28CD0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54D0E094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C445F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B222958" w14:textId="77777777" w:rsidTr="00425A9B">
        <w:tc>
          <w:tcPr>
            <w:tcW w:w="1943" w:type="dxa"/>
          </w:tcPr>
          <w:p w14:paraId="25F7A888" w14:textId="14CD772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numero_ejemplares</w:t>
            </w:r>
            <w:proofErr w:type="spellEnd"/>
          </w:p>
        </w:tc>
        <w:tc>
          <w:tcPr>
            <w:tcW w:w="1589" w:type="dxa"/>
          </w:tcPr>
          <w:p w14:paraId="29094379" w14:textId="77CEE85F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36E392B" w14:textId="57B573A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389" w:type="dxa"/>
          </w:tcPr>
          <w:p w14:paraId="16941A0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AB6B470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E35143D" w14:textId="518BC6D5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556430D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95709D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4B55A17" w14:textId="77777777" w:rsidTr="00425A9B">
        <w:tc>
          <w:tcPr>
            <w:tcW w:w="1943" w:type="dxa"/>
          </w:tcPr>
          <w:p w14:paraId="5898E870" w14:textId="6513979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id_materia</w:t>
            </w:r>
            <w:proofErr w:type="spellEnd"/>
          </w:p>
        </w:tc>
        <w:tc>
          <w:tcPr>
            <w:tcW w:w="1589" w:type="dxa"/>
          </w:tcPr>
          <w:p w14:paraId="7D19F7DC" w14:textId="100155A3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846B7B1" w14:textId="75CB6B75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389" w:type="dxa"/>
          </w:tcPr>
          <w:p w14:paraId="7C01FC68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33D0C54" w14:textId="17E654C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80ED7BF" w14:textId="0B8E8CB7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C777D2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F08EE93" w14:textId="4EDA1EBC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materias</w:t>
            </w:r>
          </w:p>
        </w:tc>
      </w:tr>
      <w:tr w:rsidR="00425A9B" w:rsidRPr="00253E43" w14:paraId="15411805" w14:textId="77777777" w:rsidTr="00425A9B">
        <w:tc>
          <w:tcPr>
            <w:tcW w:w="1943" w:type="dxa"/>
          </w:tcPr>
          <w:p w14:paraId="5C4DF248" w14:textId="6FC011F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id_curso</w:t>
            </w:r>
            <w:proofErr w:type="spellEnd"/>
          </w:p>
        </w:tc>
        <w:tc>
          <w:tcPr>
            <w:tcW w:w="1589" w:type="dxa"/>
          </w:tcPr>
          <w:p w14:paraId="35548A66" w14:textId="77C351ED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074E4785" w14:textId="72317EB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611A725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EA12FD9" w14:textId="5DB7E27A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18B5732C" w14:textId="727848D2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0410229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7A0B0EBB" w14:textId="75A838CD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Tabla </w:t>
            </w:r>
            <w:r w:rsidR="00391ED4">
              <w:rPr>
                <w:rFonts w:cstheme="minorHAnsi"/>
                <w:b/>
                <w:sz w:val="16"/>
                <w:szCs w:val="16"/>
              </w:rPr>
              <w:t>c</w:t>
            </w:r>
            <w:r>
              <w:rPr>
                <w:rFonts w:cstheme="minorHAnsi"/>
                <w:b/>
                <w:sz w:val="16"/>
                <w:szCs w:val="16"/>
              </w:rPr>
              <w:t>ursos</w:t>
            </w:r>
          </w:p>
        </w:tc>
      </w:tr>
    </w:tbl>
    <w:p w14:paraId="7CCB9742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1597"/>
        <w:gridCol w:w="842"/>
        <w:gridCol w:w="389"/>
        <w:gridCol w:w="377"/>
        <w:gridCol w:w="775"/>
        <w:gridCol w:w="1180"/>
        <w:gridCol w:w="2965"/>
      </w:tblGrid>
      <w:tr w:rsidR="00602246" w:rsidRPr="00253E43" w14:paraId="219D8751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3CF1C19D" w14:textId="5526FB9F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</w:t>
            </w:r>
          </w:p>
        </w:tc>
      </w:tr>
      <w:tr w:rsidR="00602246" w:rsidRPr="00253E43" w14:paraId="71906F06" w14:textId="77777777" w:rsidTr="00425A9B">
        <w:tc>
          <w:tcPr>
            <w:tcW w:w="1899" w:type="dxa"/>
            <w:shd w:val="clear" w:color="auto" w:fill="F2F2F2" w:themeFill="background1" w:themeFillShade="F2"/>
          </w:tcPr>
          <w:p w14:paraId="335CFBC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97" w:type="dxa"/>
            <w:shd w:val="clear" w:color="auto" w:fill="F2F2F2" w:themeFill="background1" w:themeFillShade="F2"/>
          </w:tcPr>
          <w:p w14:paraId="1132DFF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2" w:type="dxa"/>
            <w:shd w:val="clear" w:color="auto" w:fill="F2F2F2" w:themeFill="background1" w:themeFillShade="F2"/>
          </w:tcPr>
          <w:p w14:paraId="67C72A86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5EB733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352EEB9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410E695" w14:textId="77777777" w:rsidR="00602246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14:paraId="776ABD17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54E508D3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A0B07" w:rsidRPr="00253E43" w14:paraId="07A9A053" w14:textId="77777777" w:rsidTr="00425A9B">
        <w:tc>
          <w:tcPr>
            <w:tcW w:w="1899" w:type="dxa"/>
          </w:tcPr>
          <w:p w14:paraId="4D003A5B" w14:textId="6AA7B7E5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</w:t>
            </w:r>
            <w:proofErr w:type="spellEnd"/>
          </w:p>
        </w:tc>
        <w:tc>
          <w:tcPr>
            <w:tcW w:w="1597" w:type="dxa"/>
          </w:tcPr>
          <w:p w14:paraId="1CCB9498" w14:textId="576140C6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49105566" w14:textId="50091F2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12A8FD2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804858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827283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077004E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6F78C850" w14:textId="32426FD0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Número Identificación Escolar</w:t>
            </w:r>
          </w:p>
        </w:tc>
      </w:tr>
      <w:tr w:rsidR="00425A9B" w:rsidRPr="00253E43" w14:paraId="2217E186" w14:textId="77777777" w:rsidTr="00425A9B">
        <w:tc>
          <w:tcPr>
            <w:tcW w:w="1899" w:type="dxa"/>
          </w:tcPr>
          <w:p w14:paraId="11783BFD" w14:textId="3CD303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97" w:type="dxa"/>
          </w:tcPr>
          <w:p w14:paraId="4CA2165A" w14:textId="79DAE87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01405271" w14:textId="132470A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1BA7611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F437C80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B0C3019" w14:textId="19EA0AA4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7D9E1F6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3627709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58E2C597" w14:textId="77777777" w:rsidTr="00425A9B">
        <w:tc>
          <w:tcPr>
            <w:tcW w:w="1899" w:type="dxa"/>
          </w:tcPr>
          <w:p w14:paraId="093384C9" w14:textId="56E929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apellidos</w:t>
            </w:r>
          </w:p>
        </w:tc>
        <w:tc>
          <w:tcPr>
            <w:tcW w:w="1597" w:type="dxa"/>
          </w:tcPr>
          <w:p w14:paraId="1879C1DA" w14:textId="5E1654C2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120E8FD4" w14:textId="6941BC8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53B084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5D2E783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7084C80" w14:textId="42A704A1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146BC862" w14:textId="4E5E019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05F31113" w14:textId="0656E36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06056" w:rsidRPr="00253E43" w14:paraId="6928E56F" w14:textId="77777777" w:rsidTr="00425A9B">
        <w:tc>
          <w:tcPr>
            <w:tcW w:w="1899" w:type="dxa"/>
          </w:tcPr>
          <w:p w14:paraId="0EC31AD5" w14:textId="7D0F5FAA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tramo</w:t>
            </w:r>
          </w:p>
        </w:tc>
        <w:tc>
          <w:tcPr>
            <w:tcW w:w="1597" w:type="dxa"/>
          </w:tcPr>
          <w:p w14:paraId="6DE92336" w14:textId="7F153141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23F8B38C" w14:textId="6B0F7BD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389" w:type="dxa"/>
          </w:tcPr>
          <w:p w14:paraId="170CCF1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6172496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877B5C8" w14:textId="4C0E5F8A" w:rsidR="0040605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2385BC09" w14:textId="2E81453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5C8B5AD8" w14:textId="348E260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0, I, II  (0 para no beca, tramo I y II)</w:t>
            </w:r>
          </w:p>
        </w:tc>
      </w:tr>
      <w:tr w:rsidR="00D735A6" w:rsidRPr="00253E43" w14:paraId="6373FD41" w14:textId="77777777" w:rsidTr="00425A9B">
        <w:tc>
          <w:tcPr>
            <w:tcW w:w="1899" w:type="dxa"/>
          </w:tcPr>
          <w:p w14:paraId="60F6D2C7" w14:textId="57736DE2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bilingue</w:t>
            </w:r>
            <w:proofErr w:type="spellEnd"/>
          </w:p>
        </w:tc>
        <w:tc>
          <w:tcPr>
            <w:tcW w:w="1597" w:type="dxa"/>
          </w:tcPr>
          <w:p w14:paraId="7800F501" w14:textId="17B76BC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BOOL</w:t>
            </w:r>
          </w:p>
        </w:tc>
        <w:tc>
          <w:tcPr>
            <w:tcW w:w="842" w:type="dxa"/>
          </w:tcPr>
          <w:p w14:paraId="57C429F6" w14:textId="1CD5A763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1B8AB349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30CC718" w14:textId="345786A8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C3EB9D1" w14:textId="3A0CD48F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5D6B2F16" w14:textId="22C1166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False</w:t>
            </w:r>
          </w:p>
        </w:tc>
        <w:tc>
          <w:tcPr>
            <w:tcW w:w="2965" w:type="dxa"/>
          </w:tcPr>
          <w:p w14:paraId="73FA469D" w14:textId="5EC39EFB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0FBEE339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F158E5" w:rsidRPr="00253E43" w14:paraId="41A7500A" w14:textId="77777777" w:rsidTr="00BF5830">
        <w:tc>
          <w:tcPr>
            <w:tcW w:w="10024" w:type="dxa"/>
            <w:gridSpan w:val="8"/>
            <w:shd w:val="clear" w:color="auto" w:fill="E7E6E6" w:themeFill="background2"/>
          </w:tcPr>
          <w:p w14:paraId="291FBD20" w14:textId="270312DB" w:rsidR="00F158E5" w:rsidRPr="00253E43" w:rsidRDefault="00425A9B" w:rsidP="00BF58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alumnoscursoslibros</w:t>
            </w:r>
            <w:proofErr w:type="spellEnd"/>
          </w:p>
        </w:tc>
      </w:tr>
      <w:tr w:rsidR="00F158E5" w:rsidRPr="00253E43" w14:paraId="1857E68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4AB65A30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50AEB30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5916502E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480EE999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F247A3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3571251C" w14:textId="77777777" w:rsidR="00F158E5" w:rsidRPr="00253E43" w:rsidRDefault="00D14A4C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50A985B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127B1EC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520186BE" w14:textId="77777777" w:rsidTr="00425A9B">
        <w:tc>
          <w:tcPr>
            <w:tcW w:w="1903" w:type="dxa"/>
          </w:tcPr>
          <w:p w14:paraId="7F345C2D" w14:textId="6E01F1F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</w:t>
            </w:r>
            <w:proofErr w:type="spellEnd"/>
          </w:p>
        </w:tc>
        <w:tc>
          <w:tcPr>
            <w:tcW w:w="1582" w:type="dxa"/>
          </w:tcPr>
          <w:p w14:paraId="16C129F4" w14:textId="5BAC22B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B733602" w14:textId="75BC90B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5DEB9F53" w14:textId="5E09565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334C20A0" w14:textId="229FBF75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A8C5C11" w14:textId="2742EE27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5B4A5A8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E4401B0" w14:textId="1E86B0A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alumnos</w:t>
            </w:r>
          </w:p>
        </w:tc>
      </w:tr>
      <w:tr w:rsidR="00425A9B" w:rsidRPr="00253E43" w14:paraId="7DC477DD" w14:textId="77777777" w:rsidTr="00425A9B">
        <w:tc>
          <w:tcPr>
            <w:tcW w:w="1903" w:type="dxa"/>
          </w:tcPr>
          <w:p w14:paraId="1F9AFDA5" w14:textId="36C421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18015585" w14:textId="1D44F0A2" w:rsidR="00425A9B" w:rsidRPr="00253E43" w:rsidRDefault="00425A9B" w:rsidP="00425A9B"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63A9A19" w14:textId="78D029E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1366F33" w14:textId="64E36AF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054C141" w14:textId="6580B29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7E86D09F" w14:textId="038B517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14FE6744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7ECC46C9" w14:textId="61F97EA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cursos</w:t>
            </w:r>
          </w:p>
        </w:tc>
      </w:tr>
      <w:tr w:rsidR="00425A9B" w:rsidRPr="00253E43" w14:paraId="034FB6B1" w14:textId="77777777" w:rsidTr="00425A9B">
        <w:tc>
          <w:tcPr>
            <w:tcW w:w="1903" w:type="dxa"/>
          </w:tcPr>
          <w:p w14:paraId="75375A62" w14:textId="7BCEC60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2" w:type="dxa"/>
          </w:tcPr>
          <w:p w14:paraId="6793609A" w14:textId="4690DC48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1BEDEFA8" w14:textId="1BED6B39" w:rsidR="00425A9B" w:rsidRPr="00253E43" w:rsidRDefault="002F1621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20FAF3D" w14:textId="706C5A9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EC27B44" w14:textId="1550F2F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5FFE42E" w14:textId="07DCC58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4E1719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7CF35CD" w14:textId="6F94C04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libros</w:t>
            </w:r>
          </w:p>
        </w:tc>
      </w:tr>
      <w:tr w:rsidR="00425A9B" w:rsidRPr="00253E43" w14:paraId="3268C43E" w14:textId="77777777" w:rsidTr="00425A9B">
        <w:tc>
          <w:tcPr>
            <w:tcW w:w="1903" w:type="dxa"/>
          </w:tcPr>
          <w:p w14:paraId="6F6C7D96" w14:textId="45AE5EA0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echa_entrega</w:t>
            </w:r>
            <w:proofErr w:type="spellEnd"/>
          </w:p>
        </w:tc>
        <w:tc>
          <w:tcPr>
            <w:tcW w:w="1582" w:type="dxa"/>
          </w:tcPr>
          <w:p w14:paraId="301AE87E" w14:textId="6A8BFBA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1355ED2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6277168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A734F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2A6F8D6" w14:textId="692E0E4A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3AA50A2D" w14:textId="37091B1F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Hora y día actual</w:t>
            </w:r>
          </w:p>
        </w:tc>
        <w:tc>
          <w:tcPr>
            <w:tcW w:w="2971" w:type="dxa"/>
          </w:tcPr>
          <w:p w14:paraId="6884316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8936846" w14:textId="77777777" w:rsidTr="00425A9B">
        <w:tc>
          <w:tcPr>
            <w:tcW w:w="1903" w:type="dxa"/>
          </w:tcPr>
          <w:p w14:paraId="449459A9" w14:textId="6DE5C064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</w:t>
            </w:r>
            <w:r>
              <w:rPr>
                <w:rFonts w:cstheme="minorHAnsi"/>
                <w:b/>
                <w:sz w:val="16"/>
                <w:szCs w:val="16"/>
              </w:rPr>
              <w:t>d</w:t>
            </w:r>
            <w:r w:rsidR="00425A9B">
              <w:rPr>
                <w:rFonts w:cstheme="minorHAnsi"/>
                <w:b/>
                <w:sz w:val="16"/>
                <w:szCs w:val="16"/>
              </w:rPr>
              <w:t>evolución</w:t>
            </w:r>
            <w:proofErr w:type="spellEnd"/>
          </w:p>
        </w:tc>
        <w:tc>
          <w:tcPr>
            <w:tcW w:w="1582" w:type="dxa"/>
          </w:tcPr>
          <w:p w14:paraId="0A407978" w14:textId="5489D6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6680B899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7336B4C6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14C1FF0D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1625795" w14:textId="4704DF7C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64C6E2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CE7181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0D6EA17" w14:textId="77777777" w:rsidTr="00425A9B">
        <w:tc>
          <w:tcPr>
            <w:tcW w:w="1903" w:type="dxa"/>
          </w:tcPr>
          <w:p w14:paraId="04DF28BB" w14:textId="2EB56246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estado</w:t>
            </w:r>
          </w:p>
        </w:tc>
        <w:tc>
          <w:tcPr>
            <w:tcW w:w="1582" w:type="dxa"/>
          </w:tcPr>
          <w:p w14:paraId="002A495B" w14:textId="18602D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714CDD1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2CCB45BA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3ECE9C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3D88E893" w14:textId="77777777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84" w:type="dxa"/>
          </w:tcPr>
          <w:p w14:paraId="484F283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FC5C302" w14:textId="1D9D02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P: Prestado, D:Devuelto</w:t>
            </w:r>
          </w:p>
        </w:tc>
      </w:tr>
    </w:tbl>
    <w:p w14:paraId="24206724" w14:textId="77777777" w:rsidR="00F158E5" w:rsidRPr="00253E43" w:rsidRDefault="00F158E5" w:rsidP="006E4CC4"/>
    <w:p w14:paraId="0A218475" w14:textId="77777777" w:rsidR="00EB4AD3" w:rsidRPr="00253E43" w:rsidRDefault="00EB4AD3" w:rsidP="00EB4AD3">
      <w:pPr>
        <w:pStyle w:val="Ttulo3"/>
      </w:pPr>
      <w:bookmarkStart w:id="118" w:name="_Toc49341830"/>
      <w:bookmarkStart w:id="119" w:name="_Toc198889722"/>
      <w:bookmarkStart w:id="120" w:name="_Toc198889791"/>
      <w:proofErr w:type="spellStart"/>
      <w:r w:rsidRPr="00253E43">
        <w:t>Sql</w:t>
      </w:r>
      <w:proofErr w:type="spellEnd"/>
      <w:r w:rsidRPr="00253E43">
        <w:t xml:space="preserve"> de creación</w:t>
      </w:r>
      <w:r w:rsidR="00276F44" w:rsidRPr="00253E43">
        <w:t xml:space="preserve"> (</w:t>
      </w:r>
      <w:proofErr w:type="spellStart"/>
      <w:r w:rsidR="00276F44" w:rsidRPr="00253E43">
        <w:t>MySQL</w:t>
      </w:r>
      <w:proofErr w:type="spellEnd"/>
      <w:r w:rsidR="00276F44" w:rsidRPr="00253E43">
        <w:t>)</w:t>
      </w:r>
      <w:bookmarkEnd w:id="118"/>
      <w:bookmarkEnd w:id="119"/>
      <w:bookmarkEnd w:id="120"/>
    </w:p>
    <w:p w14:paraId="58CEF168" w14:textId="77777777" w:rsidR="00D14A4C" w:rsidRPr="00B728F2" w:rsidRDefault="00D14A4C" w:rsidP="00D14A4C">
      <w:pPr>
        <w:rPr>
          <w:lang w:val="en-GB"/>
        </w:rPr>
      </w:pPr>
    </w:p>
    <w:p w14:paraId="0868984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phpMyAdmin</w:t>
      </w:r>
      <w:proofErr w:type="spellEnd"/>
      <w:r w:rsidRPr="002F1621">
        <w:rPr>
          <w:lang w:val="en-GB"/>
        </w:rPr>
        <w:t xml:space="preserve"> SQL Dump</w:t>
      </w:r>
    </w:p>
    <w:p w14:paraId="2FA78F1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version 5.2.0</w:t>
      </w:r>
    </w:p>
    <w:p w14:paraId="4A28A23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https://www.phpmyadmin.net/</w:t>
      </w:r>
    </w:p>
    <w:p w14:paraId="13E421C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1F0843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127.0.0.1</w:t>
      </w:r>
    </w:p>
    <w:p w14:paraId="730C2EC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Tiempo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generación</w:t>
      </w:r>
      <w:proofErr w:type="spellEnd"/>
      <w:r w:rsidRPr="002F1621">
        <w:rPr>
          <w:lang w:val="en-GB"/>
        </w:rPr>
        <w:t>: 24-06-2024 a las 18:56:50</w:t>
      </w:r>
    </w:p>
    <w:p w14:paraId="356B867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del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10.4.27-MariaDB</w:t>
      </w:r>
    </w:p>
    <w:p w14:paraId="7912A54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 PHP: 8.2.0</w:t>
      </w:r>
    </w:p>
    <w:p w14:paraId="5B5C508A" w14:textId="77777777" w:rsidR="002F1621" w:rsidRPr="002F1621" w:rsidRDefault="002F1621" w:rsidP="002F1621">
      <w:pPr>
        <w:rPr>
          <w:lang w:val="en-GB"/>
        </w:rPr>
      </w:pPr>
    </w:p>
    <w:p w14:paraId="7F8AA8C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SET SQL_MODE = "NO_AUTO_VALUE_ON_ZERO";</w:t>
      </w:r>
    </w:p>
    <w:p w14:paraId="0578E02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START TRANSACTION;</w:t>
      </w:r>
    </w:p>
    <w:p w14:paraId="093C5C0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SET </w:t>
      </w:r>
      <w:proofErr w:type="spellStart"/>
      <w:r w:rsidRPr="002F1621">
        <w:rPr>
          <w:lang w:val="en-GB"/>
        </w:rPr>
        <w:t>time_zone</w:t>
      </w:r>
      <w:proofErr w:type="spellEnd"/>
      <w:r w:rsidRPr="002F1621">
        <w:rPr>
          <w:lang w:val="en-GB"/>
        </w:rPr>
        <w:t xml:space="preserve"> = "+00:00";</w:t>
      </w:r>
    </w:p>
    <w:p w14:paraId="6BA3A89F" w14:textId="77777777" w:rsidR="002F1621" w:rsidRPr="002F1621" w:rsidRDefault="002F1621" w:rsidP="002F1621">
      <w:pPr>
        <w:rPr>
          <w:lang w:val="en-GB"/>
        </w:rPr>
      </w:pPr>
    </w:p>
    <w:p w14:paraId="0088D66C" w14:textId="77777777" w:rsidR="002F1621" w:rsidRPr="002F1621" w:rsidRDefault="002F1621" w:rsidP="002F1621">
      <w:pPr>
        <w:rPr>
          <w:lang w:val="en-GB"/>
        </w:rPr>
      </w:pPr>
    </w:p>
    <w:p w14:paraId="1C96AE0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lastRenderedPageBreak/>
        <w:t>/*!40101 SET @OLD_CHARACTER_SET_CLIENT=@@CHARACTER_SET_CLIENT */;</w:t>
      </w:r>
    </w:p>
    <w:p w14:paraId="5B9FE0C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@OLD_CHARACTER_SET_RESULTS=@@CHARACTER_SET_RESULTS */;</w:t>
      </w:r>
    </w:p>
    <w:p w14:paraId="1F7EC5D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@OLD_COLLATION_CONNECTION=@@COLLATION_CONNECTION */;</w:t>
      </w:r>
    </w:p>
    <w:p w14:paraId="5D778F6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NAMES utf8mb4 */;</w:t>
      </w:r>
    </w:p>
    <w:p w14:paraId="2D0836E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2F2F80C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Base de </w:t>
      </w:r>
      <w:proofErr w:type="spellStart"/>
      <w:r w:rsidRPr="002F1621">
        <w:rPr>
          <w:lang w:val="en-GB"/>
        </w:rPr>
        <w:t>datos</w:t>
      </w:r>
      <w:proofErr w:type="spellEnd"/>
      <w:r w:rsidRPr="002F1621">
        <w:rPr>
          <w:lang w:val="en-GB"/>
        </w:rPr>
        <w:t>: `</w:t>
      </w:r>
      <w:proofErr w:type="spellStart"/>
      <w:r w:rsidRPr="002F1621">
        <w:rPr>
          <w:lang w:val="en-GB"/>
        </w:rPr>
        <w:t>bancolibros</w:t>
      </w:r>
      <w:proofErr w:type="spellEnd"/>
      <w:r w:rsidRPr="002F1621">
        <w:rPr>
          <w:lang w:val="en-GB"/>
        </w:rPr>
        <w:t>`</w:t>
      </w:r>
    </w:p>
    <w:p w14:paraId="4C6B4C7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7AD99F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0636C81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EA6849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553AD46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2C91728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</w:t>
      </w:r>
    </w:p>
    <w:p w14:paraId="62E386F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4DBDE7C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0972B28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apellidos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10371BE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2) NOT NULL DEFAULT '0' COMMENT '0 nada, 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I y II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2',</w:t>
      </w:r>
    </w:p>
    <w:p w14:paraId="2D36AF0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bilingue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tinyint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1) NOT NULL DEFAULT 1 COMMENT '0 True, 1 false'</w:t>
      </w:r>
    </w:p>
    <w:p w14:paraId="25E69E2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785E47A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1A79BC7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4B3F481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55BC882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4B40BE8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 (</w:t>
      </w:r>
    </w:p>
    <w:p w14:paraId="0DDAB1D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19E63D2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30C5FC0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36619A9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fecha_entrega</w:t>
      </w:r>
      <w:proofErr w:type="spellEnd"/>
      <w:r w:rsidRPr="002F1621">
        <w:rPr>
          <w:lang w:val="en-GB"/>
        </w:rPr>
        <w:t>` date NOT NULL,</w:t>
      </w:r>
    </w:p>
    <w:p w14:paraId="59745FB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fecha_devolucion</w:t>
      </w:r>
      <w:proofErr w:type="spellEnd"/>
      <w:r w:rsidRPr="002F1621">
        <w:rPr>
          <w:lang w:val="en-GB"/>
        </w:rPr>
        <w:t>` date NOT NULL,</w:t>
      </w:r>
    </w:p>
    <w:p w14:paraId="608970B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estado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1) NOT NULL DEFAULT 'P' COMMENT 'P: </w:t>
      </w:r>
      <w:proofErr w:type="spellStart"/>
      <w:r w:rsidRPr="002F1621">
        <w:rPr>
          <w:lang w:val="en-GB"/>
        </w:rPr>
        <w:t>Prestado</w:t>
      </w:r>
      <w:proofErr w:type="spellEnd"/>
      <w:r w:rsidRPr="002F1621">
        <w:rPr>
          <w:lang w:val="en-GB"/>
        </w:rPr>
        <w:t>, D:Devuelto'</w:t>
      </w:r>
    </w:p>
    <w:p w14:paraId="13B5BF8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24AB1F2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23F66AE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F702A5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4D14055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5A8DAFC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</w:t>
      </w:r>
    </w:p>
    <w:p w14:paraId="089D6B3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1A2600F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nivel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3F00704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4BCA346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5ECD2D6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05307F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C65F9E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C2FF3C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</w:t>
      </w:r>
    </w:p>
    <w:p w14:paraId="56A7AAF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lastRenderedPageBreak/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79570D9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titulo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1BB037D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autor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525BD826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numero_ejemplares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5) NOT NULL,</w:t>
      </w:r>
    </w:p>
    <w:p w14:paraId="288012D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11) NOT NULL,</w:t>
      </w:r>
    </w:p>
    <w:p w14:paraId="5460285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07F9323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32F9735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1D7C927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4F0B581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0140209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4016829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</w:t>
      </w:r>
    </w:p>
    <w:p w14:paraId="3A9C106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`id` </w:t>
      </w:r>
      <w:proofErr w:type="spellStart"/>
      <w:proofErr w:type="gram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11) NOT NULL,</w:t>
      </w:r>
    </w:p>
    <w:p w14:paraId="102E8DE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6507614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departamento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</w:t>
      </w:r>
    </w:p>
    <w:p w14:paraId="672C237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2B9E5D1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566BC6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Índices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0157D02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351B9E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2155596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6253802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8678FA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77FE40A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`);</w:t>
      </w:r>
    </w:p>
    <w:p w14:paraId="3BF2DE6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6F4A9F8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1CD7124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1E4062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23CDDFE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proofErr w:type="gramStart"/>
      <w:r w:rsidRPr="002F1621">
        <w:rPr>
          <w:lang w:val="en-GB"/>
        </w:rPr>
        <w:t>`,`</w:t>
      </w:r>
      <w:proofErr w:type="spellStart"/>
      <w:proofErr w:type="gramEnd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`,`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2C12E4C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6BDE900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14:paraId="2401F80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A95425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4B1EF1F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D35CCB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13FBCB4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14:paraId="1252CA1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D1F234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7E99359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56AA5AD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606BDAB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24B2C546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FK_Materias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`),</w:t>
      </w:r>
    </w:p>
    <w:p w14:paraId="7946CEA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USING BTREE;</w:t>
      </w:r>
    </w:p>
    <w:p w14:paraId="3A65657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lastRenderedPageBreak/>
        <w:t>--</w:t>
      </w:r>
    </w:p>
    <w:p w14:paraId="5EF1879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72EBF9D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61DC46E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5A98122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(`id`);</w:t>
      </w:r>
    </w:p>
    <w:p w14:paraId="167F10F7" w14:textId="70CA9380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</w:t>
      </w:r>
    </w:p>
    <w:p w14:paraId="23BA8BC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AUTO_INCREMENT de las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4691260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851640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6576557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AUTO_INCREMENT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07B9FE5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56015D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5232D41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MODIFY `id` </w:t>
      </w:r>
      <w:proofErr w:type="spellStart"/>
      <w:proofErr w:type="gram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11) NOT NULL AUTO_INCREMENT;</w:t>
      </w:r>
    </w:p>
    <w:p w14:paraId="6FE08A8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143043F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Restricciones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1AABB47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62704C7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93297B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74F35EE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78CEE2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3499426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`alumnoscrusoslibros_ibfk_1` FOREIGN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ON DELETE CASCADE ON UPDATE CASCADE,</w:t>
      </w:r>
    </w:p>
    <w:p w14:paraId="769478D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`alumnoscrusoslibros_ibfk_2` FOREIGN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ON DELETE CASCADE ON UPDATE CASCADE,</w:t>
      </w:r>
    </w:p>
    <w:p w14:paraId="38EE09F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`alumnoscrusoslibros_ibfk_3` FOREIGN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CASCADE;</w:t>
      </w:r>
    </w:p>
    <w:p w14:paraId="7EE1C816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6C5DFD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60281716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D0A8FB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1939435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fk_libros_cursos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CASCADE,</w:t>
      </w:r>
    </w:p>
    <w:p w14:paraId="44D8456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fk_libros_materias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(`id`) ON DELETE CASCADE ON UPDATE CASCADE;</w:t>
      </w:r>
    </w:p>
    <w:p w14:paraId="37EC5FF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COMMIT;</w:t>
      </w:r>
    </w:p>
    <w:p w14:paraId="4741F8C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CHARACTER_SET_CLIENT=@OLD_CHARACTER_SET_CLIENT */;</w:t>
      </w:r>
    </w:p>
    <w:p w14:paraId="48F1E32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CHARACTER_SET_RESULTS=@OLD_CHARACTER_SET_RESULTS */;</w:t>
      </w:r>
    </w:p>
    <w:p w14:paraId="160FFDAC" w14:textId="72245C99" w:rsidR="00F158E5" w:rsidRPr="00B728F2" w:rsidRDefault="002F1621" w:rsidP="002F1621">
      <w:pPr>
        <w:rPr>
          <w:lang w:val="en-GB"/>
        </w:rPr>
      </w:pPr>
      <w:r w:rsidRPr="002F1621">
        <w:rPr>
          <w:lang w:val="en-GB"/>
        </w:rPr>
        <w:t xml:space="preserve">/*!40101 SET COLLATION_CONNECTION=@OLD_COLLATION_CONNECTION */; </w:t>
      </w:r>
      <w:r w:rsidR="00F158E5" w:rsidRPr="00B728F2">
        <w:rPr>
          <w:lang w:val="en-GB"/>
        </w:rPr>
        <w:br w:type="page"/>
      </w:r>
    </w:p>
    <w:p w14:paraId="785B399D" w14:textId="77777777" w:rsidR="0056213E" w:rsidRDefault="0056213E" w:rsidP="003B7B9F">
      <w:pPr>
        <w:pStyle w:val="Ttulo2"/>
      </w:pPr>
      <w:bookmarkStart w:id="121" w:name="_Toc49341831"/>
    </w:p>
    <w:p w14:paraId="7E836F9F" w14:textId="2FD0CD28" w:rsidR="003B7B9F" w:rsidRDefault="003B7B9F" w:rsidP="003B7B9F">
      <w:pPr>
        <w:pStyle w:val="Ttulo2"/>
      </w:pPr>
      <w:bookmarkStart w:id="122" w:name="_Toc198889723"/>
      <w:bookmarkStart w:id="123" w:name="_Toc198889792"/>
      <w:r w:rsidRPr="00253E43">
        <w:t>Estructura de almacenamiento</w:t>
      </w:r>
      <w:bookmarkEnd w:id="121"/>
      <w:bookmarkEnd w:id="122"/>
      <w:bookmarkEnd w:id="123"/>
    </w:p>
    <w:p w14:paraId="5BD3FBE6" w14:textId="77777777" w:rsidR="00C54139" w:rsidRDefault="00C54139" w:rsidP="00C54139">
      <w:pPr>
        <w:rPr>
          <w:rFonts w:ascii="Arial" w:hAnsi="Arial" w:cs="Arial"/>
        </w:rPr>
      </w:pPr>
      <w:r w:rsidRPr="00C54139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7D253852" wp14:editId="33B0975A">
            <wp:simplePos x="0" y="0"/>
            <wp:positionH relativeFrom="column">
              <wp:posOffset>4383828</wp:posOffset>
            </wp:positionH>
            <wp:positionV relativeFrom="paragraph">
              <wp:posOffset>42122</wp:posOffset>
            </wp:positionV>
            <wp:extent cx="2266950" cy="698182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4139">
        <w:rPr>
          <w:rFonts w:ascii="Arial" w:hAnsi="Arial" w:cs="Arial"/>
        </w:rPr>
        <w:t>En la imagen de la derecha se ve mi estructura de almacenamiento en la que se ven varias carpetas con varios ficheros dentro para dar una mejor organización y claridad a la estructura</w:t>
      </w:r>
      <w:r>
        <w:rPr>
          <w:rFonts w:ascii="Arial" w:hAnsi="Arial" w:cs="Arial"/>
        </w:rPr>
        <w:t>.</w:t>
      </w:r>
    </w:p>
    <w:p w14:paraId="22BE898B" w14:textId="77777777" w:rsidR="00C54139" w:rsidRDefault="00C54139" w:rsidP="00C54139">
      <w:pPr>
        <w:rPr>
          <w:rFonts w:ascii="Arial" w:hAnsi="Arial" w:cs="Arial"/>
        </w:rPr>
      </w:pPr>
    </w:p>
    <w:p w14:paraId="70DECC10" w14:textId="77777777" w:rsidR="00C54139" w:rsidRDefault="00C54139" w:rsidP="00C541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estructura consta de 5 carpetas, la primera llamada “datos” contiene tres ficheros </w:t>
      </w:r>
      <w:proofErr w:type="spellStart"/>
      <w:r>
        <w:rPr>
          <w:rFonts w:ascii="Arial" w:hAnsi="Arial" w:cs="Arial"/>
        </w:rPr>
        <w:t>csv</w:t>
      </w:r>
      <w:proofErr w:type="spellEnd"/>
      <w:r>
        <w:rPr>
          <w:rFonts w:ascii="Arial" w:hAnsi="Arial" w:cs="Arial"/>
        </w:rPr>
        <w:t xml:space="preserve"> uno de alumnos, otro de libros y el ultimo de préstamos, en estos se guardan la información.</w:t>
      </w:r>
    </w:p>
    <w:p w14:paraId="6806041E" w14:textId="77777777" w:rsidR="00C54139" w:rsidRDefault="00C54139" w:rsidP="00C54139">
      <w:pPr>
        <w:rPr>
          <w:rFonts w:ascii="Arial" w:hAnsi="Arial" w:cs="Arial"/>
        </w:rPr>
      </w:pPr>
    </w:p>
    <w:p w14:paraId="2AD9F67E" w14:textId="073538B7" w:rsidR="00C54139" w:rsidRDefault="00C54139" w:rsidP="00C541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Después seguimos con la carpeta gestión donde tenemos 4 archivos de gestión, una gestiona alumnos, </w:t>
      </w:r>
      <w:proofErr w:type="gramStart"/>
      <w:r>
        <w:rPr>
          <w:rFonts w:ascii="Arial" w:hAnsi="Arial" w:cs="Arial"/>
        </w:rPr>
        <w:t>otra datos</w:t>
      </w:r>
      <w:proofErr w:type="gramEnd"/>
      <w:r>
        <w:rPr>
          <w:rFonts w:ascii="Arial" w:hAnsi="Arial" w:cs="Arial"/>
        </w:rPr>
        <w:t xml:space="preserve">, otra libros y la ultima de </w:t>
      </w:r>
      <w:r w:rsidR="00371CDE">
        <w:rPr>
          <w:rFonts w:ascii="Arial" w:hAnsi="Arial" w:cs="Arial"/>
        </w:rPr>
        <w:t>préstamos</w:t>
      </w:r>
      <w:r>
        <w:rPr>
          <w:rFonts w:ascii="Arial" w:hAnsi="Arial" w:cs="Arial"/>
        </w:rPr>
        <w:t xml:space="preserve">. En la carpeta </w:t>
      </w:r>
      <w:proofErr w:type="spellStart"/>
      <w:r>
        <w:rPr>
          <w:rFonts w:ascii="Arial" w:hAnsi="Arial" w:cs="Arial"/>
        </w:rPr>
        <w:t>models</w:t>
      </w:r>
      <w:proofErr w:type="spellEnd"/>
      <w:r>
        <w:rPr>
          <w:rFonts w:ascii="Arial" w:hAnsi="Arial" w:cs="Arial"/>
        </w:rPr>
        <w:t xml:space="preserve"> están las clases principales de alumno, libro y préstamo. </w:t>
      </w:r>
    </w:p>
    <w:p w14:paraId="24CC2B17" w14:textId="77777777" w:rsidR="00C54139" w:rsidRDefault="00C54139" w:rsidP="00C54139">
      <w:pPr>
        <w:rPr>
          <w:rFonts w:ascii="Arial" w:hAnsi="Arial" w:cs="Arial"/>
        </w:rPr>
      </w:pPr>
    </w:p>
    <w:p w14:paraId="08E33605" w14:textId="77777777" w:rsidR="00371CDE" w:rsidRDefault="00C54139" w:rsidP="00C541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Ahora en la carpeta test tenemos 4 ficheros de test probando todo. Más abajo hay una carpeta utilidades, que en esta hay almacenamiento que gestiona todos los ficheros y pedir información que como su nombre indica </w:t>
      </w:r>
      <w:r w:rsidR="00371CDE">
        <w:rPr>
          <w:rFonts w:ascii="Arial" w:hAnsi="Arial" w:cs="Arial"/>
        </w:rPr>
        <w:t>se encarga de pedir la información.</w:t>
      </w:r>
    </w:p>
    <w:p w14:paraId="218157FE" w14:textId="77777777" w:rsidR="00371CDE" w:rsidRDefault="00371CDE" w:rsidP="00C54139">
      <w:pPr>
        <w:rPr>
          <w:rFonts w:ascii="Arial" w:hAnsi="Arial" w:cs="Arial"/>
        </w:rPr>
      </w:pPr>
    </w:p>
    <w:p w14:paraId="754B447B" w14:textId="55AEE4D9" w:rsidR="003305C7" w:rsidRPr="00C54139" w:rsidRDefault="00371CDE" w:rsidP="00C541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Y por último en la ruta principal tenemos tres ficheros un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para poder iniciar sesión, el menú con todos los menús necesarios y un </w:t>
      </w:r>
      <w:proofErr w:type="spellStart"/>
      <w:r>
        <w:rPr>
          <w:rFonts w:ascii="Arial" w:hAnsi="Arial" w:cs="Arial"/>
        </w:rPr>
        <w:t>main</w:t>
      </w:r>
      <w:proofErr w:type="spellEnd"/>
      <w:r>
        <w:rPr>
          <w:rFonts w:ascii="Arial" w:hAnsi="Arial" w:cs="Arial"/>
        </w:rPr>
        <w:t xml:space="preserve"> que se encarga de gestionar y ejecutar todo. </w:t>
      </w:r>
      <w:r w:rsidR="00C54139" w:rsidRPr="00C54139">
        <w:rPr>
          <w:rFonts w:ascii="Arial" w:hAnsi="Arial" w:cs="Arial"/>
        </w:rPr>
        <w:br w:type="textWrapping" w:clear="all"/>
      </w:r>
    </w:p>
    <w:p w14:paraId="24CB1DB1" w14:textId="77777777" w:rsidR="0056213E" w:rsidRDefault="0056213E" w:rsidP="00312CEF">
      <w:pPr>
        <w:pStyle w:val="Ttulo2"/>
      </w:pPr>
      <w:bookmarkStart w:id="124" w:name="_Toc49341832"/>
    </w:p>
    <w:p w14:paraId="430D6627" w14:textId="459FF6C8" w:rsidR="00937301" w:rsidRPr="00253E43" w:rsidRDefault="00937301" w:rsidP="00312CEF">
      <w:pPr>
        <w:pStyle w:val="Ttulo2"/>
      </w:pPr>
      <w:bookmarkStart w:id="125" w:name="_Toc198889724"/>
      <w:bookmarkStart w:id="126" w:name="_Toc198889793"/>
      <w:r w:rsidRPr="00253E43">
        <w:t>Diseño de procedimientos especiales</w:t>
      </w:r>
      <w:bookmarkEnd w:id="124"/>
      <w:bookmarkEnd w:id="125"/>
      <w:bookmarkEnd w:id="126"/>
    </w:p>
    <w:p w14:paraId="7414CBD8" w14:textId="69010B6B" w:rsidR="0021469D" w:rsidRDefault="0021469D" w:rsidP="0021469D">
      <w:pPr>
        <w:pStyle w:val="Ttulo3"/>
      </w:pPr>
      <w:bookmarkStart w:id="127" w:name="_Toc49341833"/>
      <w:bookmarkStart w:id="128" w:name="_Toc198889725"/>
      <w:bookmarkStart w:id="129" w:name="_Toc198889794"/>
      <w:r w:rsidRPr="00253E43">
        <w:t>Configuración de la aplicación.</w:t>
      </w:r>
      <w:bookmarkEnd w:id="127"/>
      <w:bookmarkEnd w:id="128"/>
      <w:bookmarkEnd w:id="129"/>
    </w:p>
    <w:p w14:paraId="14064359" w14:textId="77777777" w:rsidR="0056213E" w:rsidRDefault="0056213E" w:rsidP="001055EF">
      <w:pPr>
        <w:rPr>
          <w:rFonts w:ascii="Arial" w:hAnsi="Arial" w:cs="Arial"/>
        </w:rPr>
      </w:pPr>
    </w:p>
    <w:p w14:paraId="006323DF" w14:textId="65F5713E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Estructura de carpetas:  </w:t>
      </w:r>
    </w:p>
    <w:p w14:paraId="7663CE71" w14:textId="77777777" w:rsidR="001055EF" w:rsidRPr="001055EF" w:rsidRDefault="001055EF" w:rsidP="001055EF">
      <w:pPr>
        <w:rPr>
          <w:rFonts w:ascii="Arial" w:hAnsi="Arial" w:cs="Arial"/>
        </w:rPr>
      </w:pPr>
    </w:p>
    <w:p w14:paraId="4313833A" w14:textId="77777777" w:rsidR="001055EF" w:rsidRPr="0056213E" w:rsidRDefault="001055EF" w:rsidP="0056213E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La aplicación debe ejecutarse desde la carpeta raíz, donde se encuentra main.py.</w:t>
      </w:r>
    </w:p>
    <w:p w14:paraId="5E9E1AF1" w14:textId="77777777" w:rsidR="001055EF" w:rsidRPr="001055EF" w:rsidRDefault="001055EF" w:rsidP="001055EF">
      <w:pPr>
        <w:rPr>
          <w:rFonts w:ascii="Arial" w:hAnsi="Arial" w:cs="Arial"/>
        </w:rPr>
      </w:pPr>
    </w:p>
    <w:p w14:paraId="727C6557" w14:textId="77777777" w:rsidR="001055EF" w:rsidRPr="0056213E" w:rsidRDefault="001055EF" w:rsidP="0056213E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Los ficheros de datos (libros.csv, alumnos.csv, prestamos.csv) deben estar en la carpeta datos/.</w:t>
      </w:r>
    </w:p>
    <w:p w14:paraId="2948B9FC" w14:textId="77777777" w:rsidR="001055EF" w:rsidRPr="001055EF" w:rsidRDefault="001055EF" w:rsidP="001055EF">
      <w:pPr>
        <w:rPr>
          <w:rFonts w:ascii="Arial" w:hAnsi="Arial" w:cs="Arial"/>
        </w:rPr>
      </w:pPr>
    </w:p>
    <w:p w14:paraId="6613CA4B" w14:textId="77777777" w:rsidR="001055EF" w:rsidRPr="0056213E" w:rsidRDefault="001055EF" w:rsidP="0056213E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El fichero de usuarios (users.csv) debe estar en la raíz del proyecto.</w:t>
      </w:r>
    </w:p>
    <w:p w14:paraId="7854D9A2" w14:textId="77777777" w:rsidR="001055EF" w:rsidRPr="001055EF" w:rsidRDefault="001055EF" w:rsidP="001055EF">
      <w:pPr>
        <w:rPr>
          <w:rFonts w:ascii="Arial" w:hAnsi="Arial" w:cs="Arial"/>
        </w:rPr>
      </w:pPr>
    </w:p>
    <w:p w14:paraId="6A2E0AAB" w14:textId="77777777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Inicialización:  </w:t>
      </w:r>
    </w:p>
    <w:p w14:paraId="27A672B9" w14:textId="77777777" w:rsidR="001055EF" w:rsidRPr="001055EF" w:rsidRDefault="001055EF" w:rsidP="001055EF">
      <w:pPr>
        <w:rPr>
          <w:rFonts w:ascii="Arial" w:hAnsi="Arial" w:cs="Arial"/>
        </w:rPr>
      </w:pPr>
    </w:p>
    <w:p w14:paraId="378BFAB9" w14:textId="775F3BB9" w:rsidR="001055EF" w:rsidRPr="0056213E" w:rsidRDefault="001055EF" w:rsidP="0056213E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Al primer uso, si los archivos CSV no existen, se crearán automáticamente vacíos.</w:t>
      </w:r>
    </w:p>
    <w:p w14:paraId="101E6B0B" w14:textId="77777777" w:rsidR="001055EF" w:rsidRPr="001055EF" w:rsidRDefault="001055EF" w:rsidP="001055EF">
      <w:pPr>
        <w:rPr>
          <w:rFonts w:ascii="Arial" w:hAnsi="Arial" w:cs="Arial"/>
        </w:rPr>
      </w:pPr>
    </w:p>
    <w:p w14:paraId="6417A385" w14:textId="77777777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Respaldo y restauración de datos:  </w:t>
      </w:r>
    </w:p>
    <w:p w14:paraId="79E902F9" w14:textId="77777777" w:rsidR="001055EF" w:rsidRPr="001055EF" w:rsidRDefault="001055EF" w:rsidP="001055EF">
      <w:pPr>
        <w:rPr>
          <w:rFonts w:ascii="Arial" w:hAnsi="Arial" w:cs="Arial"/>
        </w:rPr>
      </w:pPr>
    </w:p>
    <w:p w14:paraId="154051AC" w14:textId="77777777" w:rsidR="001055EF" w:rsidRPr="0056213E" w:rsidRDefault="001055EF" w:rsidP="0056213E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Para realizar copias de seguridad, basta con copiar los archivos CSV a otra ubicación.</w:t>
      </w:r>
    </w:p>
    <w:p w14:paraId="5F89E7EF" w14:textId="77777777" w:rsidR="001055EF" w:rsidRPr="001055EF" w:rsidRDefault="001055EF" w:rsidP="001055EF">
      <w:pPr>
        <w:rPr>
          <w:rFonts w:ascii="Arial" w:hAnsi="Arial" w:cs="Arial"/>
        </w:rPr>
      </w:pPr>
    </w:p>
    <w:p w14:paraId="48939B5C" w14:textId="77777777" w:rsidR="001055EF" w:rsidRPr="0056213E" w:rsidRDefault="001055EF" w:rsidP="0056213E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 xml:space="preserve">Para restaurar datos, puede usarse la opción “Cargar datos desde fichero externo” en el menú de </w:t>
      </w:r>
      <w:proofErr w:type="spellStart"/>
      <w:r w:rsidRPr="0056213E">
        <w:rPr>
          <w:rFonts w:ascii="Arial" w:hAnsi="Arial" w:cs="Arial"/>
        </w:rPr>
        <w:t>login</w:t>
      </w:r>
      <w:proofErr w:type="spellEnd"/>
      <w:r w:rsidRPr="0056213E">
        <w:rPr>
          <w:rFonts w:ascii="Arial" w:hAnsi="Arial" w:cs="Arial"/>
        </w:rPr>
        <w:t>.</w:t>
      </w:r>
    </w:p>
    <w:p w14:paraId="5BC1C754" w14:textId="77777777" w:rsidR="001055EF" w:rsidRPr="001055EF" w:rsidRDefault="001055EF" w:rsidP="001055EF">
      <w:pPr>
        <w:rPr>
          <w:rFonts w:ascii="Arial" w:hAnsi="Arial" w:cs="Arial"/>
        </w:rPr>
      </w:pPr>
    </w:p>
    <w:p w14:paraId="3408D488" w14:textId="77777777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Personalización:  </w:t>
      </w:r>
    </w:p>
    <w:p w14:paraId="30E24082" w14:textId="6B5DF61A" w:rsidR="001055EF" w:rsidRPr="001055EF" w:rsidRDefault="001055EF" w:rsidP="001055EF">
      <w:pPr>
        <w:rPr>
          <w:rFonts w:ascii="Arial" w:hAnsi="Arial" w:cs="Arial"/>
        </w:rPr>
      </w:pPr>
    </w:p>
    <w:p w14:paraId="72D18CF8" w14:textId="6A697B34" w:rsidR="001055EF" w:rsidRPr="0056213E" w:rsidRDefault="001055EF" w:rsidP="0056213E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Los nombres de los campos y la estructura de los CSV pueden adaptarse según futuras necesidades</w:t>
      </w:r>
      <w:r w:rsidR="0056213E" w:rsidRPr="0056213E">
        <w:rPr>
          <w:rFonts w:ascii="Arial" w:hAnsi="Arial" w:cs="Arial"/>
        </w:rPr>
        <w:t>.</w:t>
      </w:r>
    </w:p>
    <w:p w14:paraId="3E6A782E" w14:textId="77777777" w:rsidR="001055EF" w:rsidRPr="001055EF" w:rsidRDefault="001055EF" w:rsidP="001055EF">
      <w:pPr>
        <w:rPr>
          <w:rFonts w:ascii="Arial" w:hAnsi="Arial" w:cs="Arial"/>
        </w:rPr>
      </w:pPr>
    </w:p>
    <w:p w14:paraId="03BDB062" w14:textId="77777777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Ejecución:  </w:t>
      </w:r>
    </w:p>
    <w:p w14:paraId="1F244225" w14:textId="77777777" w:rsidR="001055EF" w:rsidRPr="001055EF" w:rsidRDefault="001055EF" w:rsidP="001055EF">
      <w:pPr>
        <w:rPr>
          <w:rFonts w:ascii="Arial" w:hAnsi="Arial" w:cs="Arial"/>
        </w:rPr>
      </w:pPr>
    </w:p>
    <w:p w14:paraId="52E7AD2A" w14:textId="77777777" w:rsidR="001055EF" w:rsidRPr="0056213E" w:rsidRDefault="001055EF" w:rsidP="0056213E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Ejecutar el programa principal (main.py) para iniciar la aplicación.</w:t>
      </w:r>
    </w:p>
    <w:p w14:paraId="6843A210" w14:textId="0E73A8D8" w:rsidR="0056213E" w:rsidRDefault="0056213E" w:rsidP="001055EF">
      <w:pPr>
        <w:rPr>
          <w:rFonts w:ascii="Arial" w:hAnsi="Arial" w:cs="Arial"/>
        </w:rPr>
      </w:pPr>
    </w:p>
    <w:p w14:paraId="06212AF5" w14:textId="6EBB14B2" w:rsidR="007979C8" w:rsidRDefault="007979C8" w:rsidP="001055EF">
      <w:pPr>
        <w:rPr>
          <w:rFonts w:ascii="Arial" w:hAnsi="Arial" w:cs="Arial"/>
        </w:rPr>
      </w:pPr>
    </w:p>
    <w:p w14:paraId="1A15D9B7" w14:textId="37A42349" w:rsidR="007979C8" w:rsidRDefault="007979C8" w:rsidP="001055EF">
      <w:pPr>
        <w:rPr>
          <w:rFonts w:ascii="Arial" w:hAnsi="Arial" w:cs="Arial"/>
        </w:rPr>
      </w:pPr>
    </w:p>
    <w:p w14:paraId="2EEA7F0A" w14:textId="15DCC977" w:rsidR="007979C8" w:rsidRDefault="007979C8" w:rsidP="001055EF">
      <w:pPr>
        <w:rPr>
          <w:rFonts w:ascii="Arial" w:hAnsi="Arial" w:cs="Arial"/>
        </w:rPr>
      </w:pPr>
    </w:p>
    <w:p w14:paraId="5229A5FB" w14:textId="164C0B00" w:rsidR="007979C8" w:rsidRDefault="007979C8" w:rsidP="001055EF">
      <w:pPr>
        <w:rPr>
          <w:rFonts w:ascii="Arial" w:hAnsi="Arial" w:cs="Arial"/>
        </w:rPr>
      </w:pPr>
    </w:p>
    <w:p w14:paraId="7E4EC774" w14:textId="3DD0C919" w:rsidR="007979C8" w:rsidRDefault="007979C8" w:rsidP="001055EF">
      <w:pPr>
        <w:rPr>
          <w:rFonts w:ascii="Arial" w:hAnsi="Arial" w:cs="Arial"/>
        </w:rPr>
      </w:pPr>
    </w:p>
    <w:p w14:paraId="0DBF94C8" w14:textId="1B725C05" w:rsidR="007979C8" w:rsidRDefault="007979C8" w:rsidP="001055EF">
      <w:pPr>
        <w:rPr>
          <w:rFonts w:ascii="Arial" w:hAnsi="Arial" w:cs="Arial"/>
        </w:rPr>
      </w:pPr>
    </w:p>
    <w:p w14:paraId="0D40EFDB" w14:textId="412288FF" w:rsidR="007979C8" w:rsidRDefault="007979C8" w:rsidP="001055EF">
      <w:pPr>
        <w:rPr>
          <w:rFonts w:ascii="Arial" w:hAnsi="Arial" w:cs="Arial"/>
        </w:rPr>
      </w:pPr>
    </w:p>
    <w:p w14:paraId="64EE7A1F" w14:textId="32E06EFC" w:rsidR="007979C8" w:rsidRDefault="007979C8" w:rsidP="001055EF">
      <w:pPr>
        <w:rPr>
          <w:rFonts w:ascii="Arial" w:hAnsi="Arial" w:cs="Arial"/>
        </w:rPr>
      </w:pPr>
    </w:p>
    <w:p w14:paraId="670E9389" w14:textId="77777777" w:rsidR="007979C8" w:rsidRDefault="007979C8" w:rsidP="001055EF">
      <w:pPr>
        <w:rPr>
          <w:rFonts w:ascii="Arial" w:hAnsi="Arial" w:cs="Arial"/>
        </w:rPr>
      </w:pPr>
    </w:p>
    <w:p w14:paraId="33560BAD" w14:textId="77777777" w:rsidR="00B72C2F" w:rsidRPr="00253E43" w:rsidRDefault="00B72C2F" w:rsidP="00B72C2F">
      <w:pPr>
        <w:pStyle w:val="Ttulo3"/>
      </w:pPr>
      <w:bookmarkStart w:id="130" w:name="_Toc49341834"/>
      <w:bookmarkStart w:id="131" w:name="_Toc198889726"/>
      <w:bookmarkStart w:id="132" w:name="_Toc198889795"/>
      <w:r>
        <w:lastRenderedPageBreak/>
        <w:t>Estructura del fichero de datos</w:t>
      </w:r>
      <w:bookmarkEnd w:id="130"/>
      <w:bookmarkEnd w:id="131"/>
      <w:bookmarkEnd w:id="132"/>
    </w:p>
    <w:p w14:paraId="5AA71AA7" w14:textId="2F7FCEA5" w:rsidR="00AD0BE4" w:rsidRDefault="00AD0BE4" w:rsidP="003305C7">
      <w:pPr>
        <w:rPr>
          <w:color w:val="00B050"/>
        </w:rPr>
      </w:pPr>
    </w:p>
    <w:p w14:paraId="1F895509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Los datos del sistema se almacenan en archivos CSV ubicados en la carpeta datos/ del proyecto:</w:t>
      </w:r>
    </w:p>
    <w:p w14:paraId="728FF430" w14:textId="77777777" w:rsidR="00AD0BE4" w:rsidRPr="00AD0BE4" w:rsidRDefault="00AD0BE4" w:rsidP="00AD0BE4">
      <w:pPr>
        <w:rPr>
          <w:rFonts w:ascii="Arial" w:hAnsi="Arial" w:cs="Arial"/>
        </w:rPr>
      </w:pPr>
    </w:p>
    <w:p w14:paraId="3384CD70" w14:textId="3D504EAC" w:rsidR="00AD0BE4" w:rsidRDefault="00AD0BE4" w:rsidP="00AD0BE4">
      <w:pPr>
        <w:rPr>
          <w:rFonts w:ascii="Arial" w:hAnsi="Arial" w:cs="Arial"/>
          <w:b/>
          <w:color w:val="024F75" w:themeColor="accent1"/>
        </w:rPr>
      </w:pPr>
      <w:r w:rsidRPr="007979C8">
        <w:rPr>
          <w:rFonts w:ascii="Arial" w:hAnsi="Arial" w:cs="Arial"/>
          <w:b/>
          <w:color w:val="024F75" w:themeColor="accent1"/>
        </w:rPr>
        <w:t>libros.csv</w:t>
      </w:r>
      <w:r w:rsidR="007979C8">
        <w:rPr>
          <w:rFonts w:ascii="Arial" w:hAnsi="Arial" w:cs="Arial"/>
          <w:b/>
          <w:color w:val="024F75" w:themeColor="accent1"/>
        </w:rPr>
        <w:t>:</w:t>
      </w:r>
    </w:p>
    <w:p w14:paraId="504EF0E5" w14:textId="24B58063" w:rsidR="007979C8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Contiene información de todos los libros del sistema.</w:t>
      </w:r>
    </w:p>
    <w:p w14:paraId="620B1A13" w14:textId="77777777" w:rsidR="007979C8" w:rsidRPr="00AD0BE4" w:rsidRDefault="007979C8" w:rsidP="00AD0BE4">
      <w:pPr>
        <w:rPr>
          <w:rFonts w:ascii="Arial" w:hAnsi="Arial" w:cs="Arial"/>
        </w:rPr>
      </w:pPr>
    </w:p>
    <w:p w14:paraId="49E59A5D" w14:textId="77777777" w:rsidR="00AD0BE4" w:rsidRPr="007979C8" w:rsidRDefault="00AD0BE4" w:rsidP="00AD0BE4">
      <w:pPr>
        <w:rPr>
          <w:rFonts w:ascii="Arial" w:hAnsi="Arial" w:cs="Arial"/>
        </w:rPr>
      </w:pPr>
      <w:r w:rsidRPr="007979C8">
        <w:rPr>
          <w:rFonts w:ascii="Arial" w:hAnsi="Arial" w:cs="Arial"/>
        </w:rPr>
        <w:t xml:space="preserve">Columnas:  </w:t>
      </w:r>
    </w:p>
    <w:p w14:paraId="0BEEB14F" w14:textId="77777777" w:rsidR="00AD0BE4" w:rsidRDefault="00AD0BE4" w:rsidP="00AD0BE4">
      <w:pPr>
        <w:rPr>
          <w:rFonts w:ascii="Arial" w:hAnsi="Arial" w:cs="Arial"/>
        </w:rPr>
      </w:pPr>
    </w:p>
    <w:p w14:paraId="62C4A428" w14:textId="127775CB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isbn</w:t>
      </w:r>
      <w:proofErr w:type="spellEnd"/>
      <w:r w:rsidRPr="00AD0BE4">
        <w:rPr>
          <w:rFonts w:ascii="Arial" w:hAnsi="Arial" w:cs="Arial"/>
        </w:rPr>
        <w:t xml:space="preserve">: Código único del libro  </w:t>
      </w:r>
    </w:p>
    <w:p w14:paraId="2CDA83D3" w14:textId="77777777" w:rsidR="00AD0BE4" w:rsidRPr="00AD0BE4" w:rsidRDefault="00AD0BE4" w:rsidP="00AD0BE4">
      <w:pPr>
        <w:rPr>
          <w:rFonts w:ascii="Arial" w:hAnsi="Arial" w:cs="Arial"/>
        </w:rPr>
      </w:pPr>
    </w:p>
    <w:p w14:paraId="560001B4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titulo</w:t>
      </w:r>
      <w:proofErr w:type="spellEnd"/>
      <w:r w:rsidRPr="00AD0BE4">
        <w:rPr>
          <w:rFonts w:ascii="Arial" w:hAnsi="Arial" w:cs="Arial"/>
        </w:rPr>
        <w:t xml:space="preserve">: Título del libro  </w:t>
      </w:r>
    </w:p>
    <w:p w14:paraId="594E3E3D" w14:textId="77777777" w:rsidR="00AD0BE4" w:rsidRPr="00AD0BE4" w:rsidRDefault="00AD0BE4" w:rsidP="00AD0BE4">
      <w:pPr>
        <w:rPr>
          <w:rFonts w:ascii="Arial" w:hAnsi="Arial" w:cs="Arial"/>
        </w:rPr>
      </w:pPr>
    </w:p>
    <w:p w14:paraId="29B6A0EC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autor: Autor del libro  </w:t>
      </w:r>
    </w:p>
    <w:p w14:paraId="5E4853C0" w14:textId="77777777" w:rsidR="00AD0BE4" w:rsidRPr="00AD0BE4" w:rsidRDefault="00AD0BE4" w:rsidP="00AD0BE4">
      <w:pPr>
        <w:rPr>
          <w:rFonts w:ascii="Arial" w:hAnsi="Arial" w:cs="Arial"/>
        </w:rPr>
      </w:pPr>
    </w:p>
    <w:p w14:paraId="17C1DAAC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curso: Curso recomendado  </w:t>
      </w:r>
    </w:p>
    <w:p w14:paraId="02EEBDDF" w14:textId="77777777" w:rsidR="00AD0BE4" w:rsidRPr="00AD0BE4" w:rsidRDefault="00AD0BE4" w:rsidP="00AD0BE4">
      <w:pPr>
        <w:rPr>
          <w:rFonts w:ascii="Arial" w:hAnsi="Arial" w:cs="Arial"/>
        </w:rPr>
      </w:pPr>
    </w:p>
    <w:p w14:paraId="1BF6CF22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ejemplares: Total de ejemplares  </w:t>
      </w:r>
    </w:p>
    <w:p w14:paraId="66750AE4" w14:textId="77777777" w:rsidR="00AD0BE4" w:rsidRPr="00AD0BE4" w:rsidRDefault="00AD0BE4" w:rsidP="00AD0BE4">
      <w:pPr>
        <w:rPr>
          <w:rFonts w:ascii="Arial" w:hAnsi="Arial" w:cs="Arial"/>
        </w:rPr>
      </w:pPr>
    </w:p>
    <w:p w14:paraId="332FBEDF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disponibles: Ejemplares disponibles para préstamo</w:t>
      </w:r>
    </w:p>
    <w:p w14:paraId="1C8B4670" w14:textId="78E0E709" w:rsidR="00AD0BE4" w:rsidRDefault="00AD0BE4" w:rsidP="00AD0BE4">
      <w:pPr>
        <w:rPr>
          <w:rFonts w:ascii="Arial" w:hAnsi="Arial" w:cs="Arial"/>
        </w:rPr>
      </w:pPr>
    </w:p>
    <w:p w14:paraId="670C4944" w14:textId="77777777" w:rsidR="00AD0BE4" w:rsidRPr="00AD0BE4" w:rsidRDefault="00AD0BE4" w:rsidP="00AD0BE4">
      <w:pPr>
        <w:rPr>
          <w:rFonts w:ascii="Arial" w:hAnsi="Arial" w:cs="Arial"/>
        </w:rPr>
      </w:pPr>
    </w:p>
    <w:p w14:paraId="2619E97E" w14:textId="725D65E7" w:rsidR="00AD0BE4" w:rsidRPr="007979C8" w:rsidRDefault="00AD0BE4" w:rsidP="00AD0BE4">
      <w:pPr>
        <w:rPr>
          <w:rFonts w:ascii="Arial" w:hAnsi="Arial" w:cs="Arial"/>
          <w:b/>
          <w:color w:val="024F75" w:themeColor="accent1"/>
        </w:rPr>
      </w:pPr>
      <w:r w:rsidRPr="007979C8">
        <w:rPr>
          <w:rFonts w:ascii="Arial" w:hAnsi="Arial" w:cs="Arial"/>
          <w:b/>
          <w:color w:val="024F75" w:themeColor="accent1"/>
        </w:rPr>
        <w:t>alumnos.csv</w:t>
      </w:r>
      <w:r w:rsidR="007979C8">
        <w:rPr>
          <w:rFonts w:ascii="Arial" w:hAnsi="Arial" w:cs="Arial"/>
          <w:b/>
          <w:color w:val="024F75" w:themeColor="accent1"/>
        </w:rPr>
        <w:t>:</w:t>
      </w:r>
    </w:p>
    <w:p w14:paraId="4B1F4018" w14:textId="76232243" w:rsid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Contiene los datos del alumnado.</w:t>
      </w:r>
    </w:p>
    <w:p w14:paraId="3CE66DAF" w14:textId="77777777" w:rsidR="007979C8" w:rsidRPr="00AD0BE4" w:rsidRDefault="007979C8" w:rsidP="00AD0BE4">
      <w:pPr>
        <w:rPr>
          <w:rFonts w:ascii="Arial" w:hAnsi="Arial" w:cs="Arial"/>
        </w:rPr>
      </w:pPr>
    </w:p>
    <w:p w14:paraId="08EAB0D7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Columnas:  </w:t>
      </w:r>
    </w:p>
    <w:p w14:paraId="72443BBA" w14:textId="77777777" w:rsidR="00AD0BE4" w:rsidRPr="00AD0BE4" w:rsidRDefault="00AD0BE4" w:rsidP="00AD0BE4">
      <w:pPr>
        <w:rPr>
          <w:rFonts w:ascii="Arial" w:hAnsi="Arial" w:cs="Arial"/>
        </w:rPr>
      </w:pPr>
    </w:p>
    <w:p w14:paraId="3EB444F5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dni</w:t>
      </w:r>
      <w:proofErr w:type="spellEnd"/>
      <w:r w:rsidRPr="00AD0BE4">
        <w:rPr>
          <w:rFonts w:ascii="Arial" w:hAnsi="Arial" w:cs="Arial"/>
        </w:rPr>
        <w:t xml:space="preserve">: DNI del alumno  </w:t>
      </w:r>
    </w:p>
    <w:p w14:paraId="24C6448C" w14:textId="77777777" w:rsidR="00AD0BE4" w:rsidRPr="00AD0BE4" w:rsidRDefault="00AD0BE4" w:rsidP="00AD0BE4">
      <w:pPr>
        <w:rPr>
          <w:rFonts w:ascii="Arial" w:hAnsi="Arial" w:cs="Arial"/>
        </w:rPr>
      </w:pPr>
    </w:p>
    <w:p w14:paraId="654064A8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nombre: Nombre completo  </w:t>
      </w:r>
    </w:p>
    <w:p w14:paraId="72626AE7" w14:textId="77777777" w:rsidR="00AD0BE4" w:rsidRPr="00AD0BE4" w:rsidRDefault="00AD0BE4" w:rsidP="00AD0BE4">
      <w:pPr>
        <w:rPr>
          <w:rFonts w:ascii="Arial" w:hAnsi="Arial" w:cs="Arial"/>
        </w:rPr>
      </w:pPr>
    </w:p>
    <w:p w14:paraId="44AC1302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curso: Curso actual</w:t>
      </w:r>
    </w:p>
    <w:p w14:paraId="18620D91" w14:textId="77777777" w:rsidR="00AD0BE4" w:rsidRPr="00AD0BE4" w:rsidRDefault="00AD0BE4" w:rsidP="00AD0BE4">
      <w:pPr>
        <w:rPr>
          <w:rFonts w:ascii="Arial" w:hAnsi="Arial" w:cs="Arial"/>
        </w:rPr>
      </w:pPr>
    </w:p>
    <w:p w14:paraId="04AF455A" w14:textId="77777777" w:rsidR="00AD0BE4" w:rsidRPr="00AD0BE4" w:rsidRDefault="00AD0BE4" w:rsidP="00AD0BE4">
      <w:pPr>
        <w:rPr>
          <w:rFonts w:ascii="Arial" w:hAnsi="Arial" w:cs="Arial"/>
        </w:rPr>
      </w:pPr>
    </w:p>
    <w:p w14:paraId="6533C76E" w14:textId="17381951" w:rsidR="00AD0BE4" w:rsidRPr="007979C8" w:rsidRDefault="00AD0BE4" w:rsidP="00AD0BE4">
      <w:pPr>
        <w:rPr>
          <w:rFonts w:ascii="Arial" w:hAnsi="Arial" w:cs="Arial"/>
          <w:b/>
        </w:rPr>
      </w:pPr>
      <w:r w:rsidRPr="007979C8">
        <w:rPr>
          <w:rFonts w:ascii="Arial" w:hAnsi="Arial" w:cs="Arial"/>
          <w:b/>
          <w:color w:val="024F75" w:themeColor="accent1"/>
        </w:rPr>
        <w:t>prestamos.csv</w:t>
      </w:r>
      <w:r w:rsidR="007979C8" w:rsidRPr="007979C8">
        <w:rPr>
          <w:rFonts w:ascii="Arial" w:hAnsi="Arial" w:cs="Arial"/>
          <w:b/>
          <w:color w:val="024F75" w:themeColor="accent1"/>
        </w:rPr>
        <w:t>:</w:t>
      </w:r>
    </w:p>
    <w:p w14:paraId="0E76B914" w14:textId="74D2E2B1" w:rsid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Registra los préstamos realizados.</w:t>
      </w:r>
    </w:p>
    <w:p w14:paraId="594FA572" w14:textId="77777777" w:rsidR="007979C8" w:rsidRPr="00AD0BE4" w:rsidRDefault="007979C8" w:rsidP="00AD0BE4">
      <w:pPr>
        <w:rPr>
          <w:rFonts w:ascii="Arial" w:hAnsi="Arial" w:cs="Arial"/>
        </w:rPr>
      </w:pPr>
    </w:p>
    <w:p w14:paraId="7BA7003D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Columnas:  </w:t>
      </w:r>
    </w:p>
    <w:p w14:paraId="4593847D" w14:textId="77777777" w:rsidR="00AD0BE4" w:rsidRPr="00AD0BE4" w:rsidRDefault="00AD0BE4" w:rsidP="00AD0BE4">
      <w:pPr>
        <w:rPr>
          <w:rFonts w:ascii="Arial" w:hAnsi="Arial" w:cs="Arial"/>
        </w:rPr>
      </w:pPr>
    </w:p>
    <w:p w14:paraId="474E765E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alumno_dni</w:t>
      </w:r>
      <w:proofErr w:type="spellEnd"/>
      <w:r w:rsidRPr="00AD0BE4">
        <w:rPr>
          <w:rFonts w:ascii="Arial" w:hAnsi="Arial" w:cs="Arial"/>
        </w:rPr>
        <w:t xml:space="preserve">: DNI del alumno que recibe el préstamo  </w:t>
      </w:r>
    </w:p>
    <w:p w14:paraId="281FCE84" w14:textId="77777777" w:rsidR="00AD0BE4" w:rsidRPr="00AD0BE4" w:rsidRDefault="00AD0BE4" w:rsidP="00AD0BE4">
      <w:pPr>
        <w:rPr>
          <w:rFonts w:ascii="Arial" w:hAnsi="Arial" w:cs="Arial"/>
        </w:rPr>
      </w:pPr>
    </w:p>
    <w:p w14:paraId="674253AD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libro_isbn</w:t>
      </w:r>
      <w:proofErr w:type="spellEnd"/>
      <w:r w:rsidRPr="00AD0BE4">
        <w:rPr>
          <w:rFonts w:ascii="Arial" w:hAnsi="Arial" w:cs="Arial"/>
        </w:rPr>
        <w:t xml:space="preserve">: ISBN del libro prestado  </w:t>
      </w:r>
    </w:p>
    <w:p w14:paraId="7690F6C0" w14:textId="77777777" w:rsidR="00AD0BE4" w:rsidRPr="00AD0BE4" w:rsidRDefault="00AD0BE4" w:rsidP="00AD0BE4">
      <w:pPr>
        <w:rPr>
          <w:rFonts w:ascii="Arial" w:hAnsi="Arial" w:cs="Arial"/>
        </w:rPr>
      </w:pPr>
    </w:p>
    <w:p w14:paraId="32571AF6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fecha_prestamo</w:t>
      </w:r>
      <w:proofErr w:type="spellEnd"/>
      <w:r w:rsidRPr="00AD0BE4">
        <w:rPr>
          <w:rFonts w:ascii="Arial" w:hAnsi="Arial" w:cs="Arial"/>
        </w:rPr>
        <w:t xml:space="preserve">: Fecha en que se realizó el préstamo  </w:t>
      </w:r>
    </w:p>
    <w:p w14:paraId="52B228E8" w14:textId="77777777" w:rsidR="00AD0BE4" w:rsidRPr="00AD0BE4" w:rsidRDefault="00AD0BE4" w:rsidP="00AD0BE4">
      <w:pPr>
        <w:rPr>
          <w:rFonts w:ascii="Arial" w:hAnsi="Arial" w:cs="Arial"/>
        </w:rPr>
      </w:pPr>
    </w:p>
    <w:p w14:paraId="17D82872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lastRenderedPageBreak/>
        <w:t xml:space="preserve">devuelto: Indica si el libro ha sido devuelto (True/False)  </w:t>
      </w:r>
    </w:p>
    <w:p w14:paraId="5A9460EC" w14:textId="77777777" w:rsidR="00AD0BE4" w:rsidRPr="00AD0BE4" w:rsidRDefault="00AD0BE4" w:rsidP="00AD0BE4">
      <w:pPr>
        <w:rPr>
          <w:rFonts w:ascii="Arial" w:hAnsi="Arial" w:cs="Arial"/>
        </w:rPr>
      </w:pPr>
    </w:p>
    <w:p w14:paraId="095730D4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fecha_devolucion</w:t>
      </w:r>
      <w:proofErr w:type="spellEnd"/>
      <w:r w:rsidRPr="00AD0BE4">
        <w:rPr>
          <w:rFonts w:ascii="Arial" w:hAnsi="Arial" w:cs="Arial"/>
        </w:rPr>
        <w:t>: Fecha de devolución (vacío si sigue prestado)</w:t>
      </w:r>
    </w:p>
    <w:p w14:paraId="70F8E87D" w14:textId="77777777" w:rsidR="00AD0BE4" w:rsidRPr="00AD0BE4" w:rsidRDefault="00AD0BE4" w:rsidP="00AD0BE4">
      <w:pPr>
        <w:rPr>
          <w:rFonts w:ascii="Arial" w:hAnsi="Arial" w:cs="Arial"/>
        </w:rPr>
      </w:pPr>
    </w:p>
    <w:p w14:paraId="38EA1DF4" w14:textId="77777777" w:rsidR="00AD0BE4" w:rsidRPr="00AD0BE4" w:rsidRDefault="00AD0BE4" w:rsidP="00AD0BE4">
      <w:pPr>
        <w:rPr>
          <w:rFonts w:ascii="Arial" w:hAnsi="Arial" w:cs="Arial"/>
        </w:rPr>
      </w:pPr>
    </w:p>
    <w:p w14:paraId="088BF5CE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Los usuarios del sistema se almacenan en el archivo </w:t>
      </w:r>
      <w:r w:rsidRPr="007979C8">
        <w:rPr>
          <w:rFonts w:ascii="Arial" w:hAnsi="Arial" w:cs="Arial"/>
          <w:b/>
          <w:color w:val="024F75" w:themeColor="accent1"/>
        </w:rPr>
        <w:t>users.csv</w:t>
      </w:r>
      <w:r w:rsidRPr="007979C8">
        <w:rPr>
          <w:rFonts w:ascii="Arial" w:hAnsi="Arial" w:cs="Arial"/>
          <w:color w:val="024F75" w:themeColor="accent1"/>
        </w:rPr>
        <w:t xml:space="preserve"> </w:t>
      </w:r>
      <w:r w:rsidRPr="00AD0BE4">
        <w:rPr>
          <w:rFonts w:ascii="Arial" w:hAnsi="Arial" w:cs="Arial"/>
        </w:rPr>
        <w:t xml:space="preserve">en la raíz del proyecto, con columnas:  </w:t>
      </w:r>
    </w:p>
    <w:p w14:paraId="48C45A0F" w14:textId="77777777" w:rsidR="00AD0BE4" w:rsidRPr="00AD0BE4" w:rsidRDefault="00AD0BE4" w:rsidP="00AD0BE4">
      <w:pPr>
        <w:rPr>
          <w:rFonts w:ascii="Arial" w:hAnsi="Arial" w:cs="Arial"/>
        </w:rPr>
      </w:pPr>
    </w:p>
    <w:p w14:paraId="2FBFCB4A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usuario: Nombre de usuario  </w:t>
      </w:r>
    </w:p>
    <w:p w14:paraId="6BE6A78D" w14:textId="77777777" w:rsidR="00AD0BE4" w:rsidRPr="00AD0BE4" w:rsidRDefault="00AD0BE4" w:rsidP="00AD0BE4">
      <w:pPr>
        <w:rPr>
          <w:rFonts w:ascii="Arial" w:hAnsi="Arial" w:cs="Arial"/>
        </w:rPr>
      </w:pPr>
    </w:p>
    <w:p w14:paraId="55274F7B" w14:textId="0AB6CBFB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contraseña: Contraseña en texto plano (solo para pruebas/entornos controlados)</w:t>
      </w:r>
    </w:p>
    <w:p w14:paraId="6E7FEF86" w14:textId="77777777" w:rsidR="00D3715A" w:rsidRDefault="00D3715A" w:rsidP="006D5402"/>
    <w:p w14:paraId="3D14CB1C" w14:textId="704AB716" w:rsidR="00F57AA5" w:rsidRDefault="00F57AA5" w:rsidP="00F57AA5">
      <w:pPr>
        <w:pStyle w:val="Ttulo2"/>
      </w:pPr>
      <w:bookmarkStart w:id="133" w:name="_Toc49341838"/>
      <w:bookmarkStart w:id="134" w:name="_Toc198889727"/>
      <w:bookmarkStart w:id="135" w:name="_Toc198889796"/>
      <w:r w:rsidRPr="00253E43">
        <w:t>Diseño de la estructura de clases y librerías (diagrama de clases)</w:t>
      </w:r>
      <w:bookmarkEnd w:id="133"/>
      <w:bookmarkEnd w:id="134"/>
      <w:bookmarkEnd w:id="135"/>
    </w:p>
    <w:p w14:paraId="10832F38" w14:textId="00169DEE" w:rsidR="00CB2899" w:rsidRPr="00D712BA" w:rsidRDefault="005E6CA0" w:rsidP="005E6CA0">
      <w:pPr>
        <w:jc w:val="center"/>
        <w:rPr>
          <w:color w:val="00B050"/>
        </w:rPr>
      </w:pPr>
      <w:r w:rsidRPr="005E6CA0">
        <w:rPr>
          <w:noProof/>
          <w:color w:val="00B050"/>
          <w:lang w:eastAsia="es-ES"/>
        </w:rPr>
        <w:drawing>
          <wp:inline distT="0" distB="0" distL="0" distR="0" wp14:anchorId="7EB56642" wp14:editId="34051437">
            <wp:extent cx="3323242" cy="581976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1451" cy="58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325" w14:textId="77777777" w:rsidR="003305C7" w:rsidRPr="003305C7" w:rsidRDefault="003305C7" w:rsidP="003305C7"/>
    <w:p w14:paraId="7E244DDE" w14:textId="77777777" w:rsidR="00937301" w:rsidRPr="00253E43" w:rsidRDefault="00937301" w:rsidP="00312CEF">
      <w:pPr>
        <w:pStyle w:val="Ttulo2"/>
      </w:pPr>
      <w:bookmarkStart w:id="136" w:name="_Toc49341839"/>
      <w:bookmarkStart w:id="137" w:name="_Toc198889728"/>
      <w:bookmarkStart w:id="138" w:name="_Toc198889797"/>
      <w:r w:rsidRPr="00253E43">
        <w:lastRenderedPageBreak/>
        <w:t>Diseño de la interfaz gráfica</w:t>
      </w:r>
      <w:bookmarkEnd w:id="136"/>
      <w:bookmarkEnd w:id="137"/>
      <w:bookmarkEnd w:id="138"/>
    </w:p>
    <w:p w14:paraId="51CC3CCD" w14:textId="77777777" w:rsidR="007B2A1C" w:rsidRDefault="00300607" w:rsidP="00300607">
      <w:pPr>
        <w:pStyle w:val="Ttulo3"/>
      </w:pPr>
      <w:bookmarkStart w:id="139" w:name="_Toc49341840"/>
      <w:bookmarkStart w:id="140" w:name="_Toc198889729"/>
      <w:bookmarkStart w:id="141" w:name="_Toc198889798"/>
      <w:r w:rsidRPr="00253E43">
        <w:t>Diseño de movimiento de ventanas</w:t>
      </w:r>
      <w:bookmarkEnd w:id="139"/>
      <w:bookmarkEnd w:id="140"/>
      <w:bookmarkEnd w:id="141"/>
    </w:p>
    <w:p w14:paraId="234567C1" w14:textId="43E92080" w:rsidR="00CD2B6C" w:rsidRDefault="00CD2B6C" w:rsidP="00CD2B6C"/>
    <w:p w14:paraId="7244C7E8" w14:textId="7FC442AA" w:rsidR="00952F94" w:rsidRDefault="00324550" w:rsidP="00324550">
      <w:pPr>
        <w:jc w:val="center"/>
      </w:pPr>
      <w:r w:rsidRPr="00324550">
        <w:rPr>
          <w:noProof/>
          <w:lang w:eastAsia="es-ES"/>
        </w:rPr>
        <w:drawing>
          <wp:inline distT="0" distB="0" distL="0" distR="0" wp14:anchorId="273E6F3E" wp14:editId="5AD72CF0">
            <wp:extent cx="3765550" cy="2849494"/>
            <wp:effectExtent l="0" t="0" r="635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5276" cy="28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156B" w14:textId="1BBFAE98" w:rsidR="00401506" w:rsidRDefault="00401506" w:rsidP="00C21072"/>
    <w:p w14:paraId="170B56B1" w14:textId="4D048AA7" w:rsidR="00300607" w:rsidRPr="00253E43" w:rsidRDefault="007E2F9F" w:rsidP="00300607">
      <w:pPr>
        <w:pStyle w:val="Ttulo3"/>
      </w:pPr>
      <w:bookmarkStart w:id="142" w:name="_Toc49341841"/>
      <w:bookmarkStart w:id="143" w:name="_Toc198889730"/>
      <w:bookmarkStart w:id="144" w:name="_Toc198889799"/>
      <w:r w:rsidRPr="007E2F9F">
        <w:rPr>
          <w:rFonts w:ascii="Arial" w:hAnsi="Arial" w:cs="Arial"/>
          <w:noProof/>
          <w:color w:val="auto"/>
          <w:lang w:eastAsia="es-ES"/>
        </w:rPr>
        <w:drawing>
          <wp:anchor distT="0" distB="0" distL="114300" distR="114300" simplePos="0" relativeHeight="251674624" behindDoc="0" locked="0" layoutInCell="1" allowOverlap="1" wp14:anchorId="73AFFDD3" wp14:editId="72AC9E5E">
            <wp:simplePos x="0" y="0"/>
            <wp:positionH relativeFrom="column">
              <wp:posOffset>3260840</wp:posOffset>
            </wp:positionH>
            <wp:positionV relativeFrom="paragraph">
              <wp:posOffset>38100</wp:posOffset>
            </wp:positionV>
            <wp:extent cx="3167688" cy="223449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688" cy="223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607" w:rsidRPr="00253E43">
        <w:t>Diseño de las ventanas</w:t>
      </w:r>
      <w:bookmarkEnd w:id="142"/>
      <w:bookmarkEnd w:id="143"/>
      <w:bookmarkEnd w:id="144"/>
    </w:p>
    <w:p w14:paraId="0CEC4B73" w14:textId="72BCB8A5" w:rsidR="006F6EC1" w:rsidRDefault="006F6EC1" w:rsidP="003305C7"/>
    <w:p w14:paraId="2D674E98" w14:textId="6014F6BF" w:rsidR="007E2F9F" w:rsidRDefault="007E2F9F" w:rsidP="003C0648">
      <w:pPr>
        <w:rPr>
          <w:rFonts w:ascii="Arial" w:hAnsi="Arial" w:cs="Arial"/>
        </w:rPr>
      </w:pPr>
    </w:p>
    <w:p w14:paraId="4A1EAD1A" w14:textId="7CB872BA" w:rsidR="007E2F9F" w:rsidRPr="007E2F9F" w:rsidRDefault="007E2F9F" w:rsidP="003C0648">
      <w:pPr>
        <w:rPr>
          <w:rFonts w:ascii="Arial" w:hAnsi="Arial" w:cs="Arial"/>
        </w:rPr>
      </w:pPr>
      <w:r w:rsidRPr="007E2F9F">
        <w:rPr>
          <w:rFonts w:ascii="Arial" w:hAnsi="Arial" w:cs="Arial"/>
        </w:rPr>
        <w:t>Este menú es el de inicio, en el que puedes iniciar sesión, registrarse, vaciar datos, cargar datos desde un archivo externo o salir.</w:t>
      </w:r>
    </w:p>
    <w:p w14:paraId="33E82248" w14:textId="3B9F8413" w:rsidR="003C0648" w:rsidRDefault="007E2F9F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  <w:r w:rsidRPr="007E2F9F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A43720" wp14:editId="53FEA413">
                <wp:simplePos x="0" y="0"/>
                <wp:positionH relativeFrom="column">
                  <wp:posOffset>3295997</wp:posOffset>
                </wp:positionH>
                <wp:positionV relativeFrom="paragraph">
                  <wp:posOffset>1103919</wp:posOffset>
                </wp:positionV>
                <wp:extent cx="3167380" cy="635"/>
                <wp:effectExtent l="0" t="0" r="0" b="0"/>
                <wp:wrapSquare wrapText="bothSides"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7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72DFB9" w14:textId="20E196C7" w:rsidR="007E2F9F" w:rsidRPr="0067438D" w:rsidRDefault="007E2F9F" w:rsidP="007E2F9F">
                            <w:pPr>
                              <w:pStyle w:val="Descripcin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bookmarkStart w:id="145" w:name="_Toc198889656"/>
                            <w:r>
                              <w:t xml:space="preserve">Ilustración </w:t>
                            </w:r>
                            <w:fldSimple w:instr=" SEQ Ilustración \* ARABIC ">
                              <w:r w:rsidR="003F621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Login</w:t>
                            </w:r>
                            <w:bookmarkEnd w:id="14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A43720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9" type="#_x0000_t202" style="position:absolute;left:0;text-align:left;margin-left:259.55pt;margin-top:86.9pt;width:249.4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" stroked="f">
                <v:textbox style="mso-fit-shape-to-text:t" inset="0,0,0,0">
                  <w:txbxContent>
                    <w:p w14:paraId="3872DFB9" w14:textId="20E196C7" w:rsidR="007E2F9F" w:rsidRPr="0067438D" w:rsidRDefault="007E2F9F" w:rsidP="007E2F9F">
                      <w:pPr>
                        <w:pStyle w:val="Descripcin"/>
                        <w:rPr>
                          <w:color w:val="FF0000"/>
                          <w:sz w:val="24"/>
                          <w:szCs w:val="24"/>
                        </w:rPr>
                      </w:pPr>
                      <w:bookmarkStart w:id="146" w:name="_Toc198889656"/>
                      <w:r>
                        <w:t xml:space="preserve">Ilustración </w:t>
                      </w:r>
                      <w:fldSimple w:instr=" SEQ Ilustración \* ARABIC ">
                        <w:r w:rsidR="003F621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Login</w:t>
                      </w:r>
                      <w:bookmarkEnd w:id="14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D735BC" w14:textId="02ED59E8" w:rsidR="007E2F9F" w:rsidRDefault="007E2F9F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  <w:r w:rsidRPr="007E2F9F">
        <w:rPr>
          <w:rFonts w:asciiTheme="majorHAnsi" w:eastAsiaTheme="majorEastAsia" w:hAnsiTheme="majorHAnsi" w:cstheme="majorBidi"/>
          <w:color w:val="FF0000"/>
          <w:kern w:val="28"/>
        </w:rPr>
        <w:t xml:space="preserve"> </w:t>
      </w:r>
    </w:p>
    <w:p w14:paraId="7E360674" w14:textId="77777777" w:rsidR="007E2F9F" w:rsidRP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69D0B103" w14:textId="3B0608F1" w:rsidR="007E2F9F" w:rsidRPr="007E2F9F" w:rsidRDefault="003F6219" w:rsidP="007E2F9F">
      <w:pPr>
        <w:rPr>
          <w:rFonts w:asciiTheme="majorHAnsi" w:eastAsiaTheme="majorEastAsia" w:hAnsiTheme="majorHAnsi" w:cstheme="majorBidi"/>
        </w:rPr>
      </w:pPr>
      <w:r w:rsidRPr="007E2F9F">
        <w:rPr>
          <w:rFonts w:asciiTheme="majorHAnsi" w:eastAsiaTheme="majorEastAsia" w:hAnsiTheme="majorHAnsi" w:cstheme="majorBidi"/>
          <w:noProof/>
          <w:color w:val="FF0000"/>
          <w:kern w:val="28"/>
          <w:lang w:eastAsia="es-ES"/>
        </w:rPr>
        <w:drawing>
          <wp:anchor distT="0" distB="0" distL="114300" distR="114300" simplePos="0" relativeHeight="251677696" behindDoc="0" locked="0" layoutInCell="1" allowOverlap="1" wp14:anchorId="23EEB116" wp14:editId="257C9336">
            <wp:simplePos x="0" y="0"/>
            <wp:positionH relativeFrom="column">
              <wp:posOffset>-143510</wp:posOffset>
            </wp:positionH>
            <wp:positionV relativeFrom="paragraph">
              <wp:posOffset>288636</wp:posOffset>
            </wp:positionV>
            <wp:extent cx="2959735" cy="301053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C4603" w14:textId="12394B2F" w:rsidR="007E2F9F" w:rsidRP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67EE1EAF" w14:textId="77777777" w:rsidR="007E2F9F" w:rsidRP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5474C03E" w14:textId="51D457B6" w:rsid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070E007C" w14:textId="77777777" w:rsid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7B430495" w14:textId="62B1C491" w:rsidR="007E2F9F" w:rsidRPr="007E2F9F" w:rsidRDefault="003F6219" w:rsidP="007E2F9F">
      <w:pPr>
        <w:rPr>
          <w:rFonts w:asciiTheme="majorHAnsi" w:eastAsiaTheme="majorEastAsia" w:hAnsiTheme="majorHAnsi" w:cstheme="majorBidi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4DC1CA" wp14:editId="32920E3C">
                <wp:simplePos x="0" y="0"/>
                <wp:positionH relativeFrom="column">
                  <wp:posOffset>-122728</wp:posOffset>
                </wp:positionH>
                <wp:positionV relativeFrom="paragraph">
                  <wp:posOffset>2168005</wp:posOffset>
                </wp:positionV>
                <wp:extent cx="2959735" cy="635"/>
                <wp:effectExtent l="0" t="0" r="0" b="0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47ADD0" w14:textId="5D53C44A" w:rsidR="003F6219" w:rsidRPr="006D75DB" w:rsidRDefault="003F6219" w:rsidP="003F6219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color w:val="FF0000"/>
                                <w:kern w:val="28"/>
                                <w:sz w:val="24"/>
                                <w:szCs w:val="24"/>
                              </w:rPr>
                            </w:pPr>
                            <w:bookmarkStart w:id="147" w:name="_Toc198889657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Principal</w:t>
                            </w:r>
                            <w:bookmarkEnd w:id="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DC1CA" id="Cuadro de texto 24" o:spid="_x0000_s1030" type="#_x0000_t202" style="position:absolute;left:0;text-align:left;margin-left:-9.65pt;margin-top:170.7pt;width:233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" stroked="f">
                <v:textbox style="mso-fit-shape-to-text:t" inset="0,0,0,0">
                  <w:txbxContent>
                    <w:p w14:paraId="4647ADD0" w14:textId="5D53C44A" w:rsidR="003F6219" w:rsidRPr="006D75DB" w:rsidRDefault="003F6219" w:rsidP="003F6219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color w:val="FF0000"/>
                          <w:kern w:val="28"/>
                          <w:sz w:val="24"/>
                          <w:szCs w:val="24"/>
                        </w:rPr>
                      </w:pPr>
                      <w:bookmarkStart w:id="148" w:name="_Toc198889657"/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Principal</w:t>
                      </w:r>
                      <w:bookmarkEnd w:id="148"/>
                    </w:p>
                  </w:txbxContent>
                </v:textbox>
                <w10:wrap type="square"/>
              </v:shape>
            </w:pict>
          </mc:Fallback>
        </mc:AlternateContent>
      </w:r>
      <w:r w:rsidR="007E2F9F">
        <w:rPr>
          <w:rFonts w:asciiTheme="majorHAnsi" w:eastAsiaTheme="majorEastAsia" w:hAnsiTheme="majorHAnsi" w:cstheme="majorBidi"/>
        </w:rPr>
        <w:t xml:space="preserve">Este es el menú principal por el cual vas a poder gestionar todo, </w:t>
      </w:r>
      <w:r>
        <w:rPr>
          <w:rFonts w:asciiTheme="majorHAnsi" w:eastAsiaTheme="majorEastAsia" w:hAnsiTheme="majorHAnsi" w:cstheme="majorBidi"/>
        </w:rPr>
        <w:t xml:space="preserve">los libros, los alumnos, los </w:t>
      </w:r>
      <w:proofErr w:type="spellStart"/>
      <w:r>
        <w:rPr>
          <w:rFonts w:asciiTheme="majorHAnsi" w:eastAsiaTheme="majorEastAsia" w:hAnsiTheme="majorHAnsi" w:cstheme="majorBidi"/>
        </w:rPr>
        <w:t>prestamos</w:t>
      </w:r>
      <w:proofErr w:type="spellEnd"/>
      <w:r>
        <w:rPr>
          <w:rFonts w:asciiTheme="majorHAnsi" w:eastAsiaTheme="majorEastAsia" w:hAnsiTheme="majorHAnsi" w:cstheme="majorBidi"/>
        </w:rPr>
        <w:t xml:space="preserve"> y aparte de esto puedes filtrar por alumnos, quitar este filtro y salir.</w:t>
      </w:r>
    </w:p>
    <w:p w14:paraId="4C4DCC45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  <w:bookmarkStart w:id="149" w:name="_Toc49341857"/>
    </w:p>
    <w:p w14:paraId="016C6799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27FD0452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76897000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4681C946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71186F93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5E22B434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547501C6" w14:textId="47FB780F" w:rsid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39BD34" wp14:editId="06E895C9">
                <wp:simplePos x="0" y="0"/>
                <wp:positionH relativeFrom="column">
                  <wp:posOffset>3228340</wp:posOffset>
                </wp:positionH>
                <wp:positionV relativeFrom="paragraph">
                  <wp:posOffset>2298700</wp:posOffset>
                </wp:positionV>
                <wp:extent cx="3142615" cy="635"/>
                <wp:effectExtent l="0" t="0" r="0" b="0"/>
                <wp:wrapSquare wrapText="bothSides"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2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6003D" w14:textId="3B542CFC" w:rsidR="003F6219" w:rsidRPr="00507E2B" w:rsidRDefault="003F6219" w:rsidP="003F6219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sz w:val="24"/>
                                <w:szCs w:val="24"/>
                              </w:rPr>
                            </w:pPr>
                            <w:bookmarkStart w:id="150" w:name="_Toc198889658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Gestión Libros</w:t>
                            </w:r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9BD34" id="Cuadro de texto 26" o:spid="_x0000_s1031" type="#_x0000_t202" style="position:absolute;left:0;text-align:left;margin-left:254.2pt;margin-top:181pt;width:247.4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" stroked="f">
                <v:textbox style="mso-fit-shape-to-text:t" inset="0,0,0,0">
                  <w:txbxContent>
                    <w:p w14:paraId="2B16003D" w14:textId="3B542CFC" w:rsidR="003F6219" w:rsidRPr="00507E2B" w:rsidRDefault="003F6219" w:rsidP="003F6219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sz w:val="24"/>
                          <w:szCs w:val="24"/>
                        </w:rPr>
                      </w:pPr>
                      <w:bookmarkStart w:id="151" w:name="_Toc198889658"/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 Gestión Libros</w:t>
                      </w:r>
                      <w:bookmarkEnd w:id="151"/>
                    </w:p>
                  </w:txbxContent>
                </v:textbox>
                <w10:wrap type="square"/>
              </v:shape>
            </w:pict>
          </mc:Fallback>
        </mc:AlternateContent>
      </w:r>
      <w:r w:rsidRPr="003F6219">
        <w:rPr>
          <w:rFonts w:asciiTheme="majorHAnsi" w:eastAsiaTheme="majorEastAsia" w:hAnsiTheme="majorHAnsi" w:cstheme="majorBidi"/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57BCBDA4" wp14:editId="723904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142814" cy="2241838"/>
            <wp:effectExtent l="0" t="0" r="635" b="635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814" cy="224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A3364" w14:textId="2232B4CE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34F793CB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42DB89BC" w14:textId="0AA359DE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En este menú gestionaremos los libros con funciones como agregar libro, modificar libro, listar libros, eliminar libros o una opción para volver al menú principal.</w:t>
      </w:r>
    </w:p>
    <w:p w14:paraId="782F830F" w14:textId="47D4099C" w:rsidR="003F6219" w:rsidRDefault="003F6219" w:rsidP="00312CEF">
      <w:pPr>
        <w:pStyle w:val="Ttulo1"/>
        <w:jc w:val="center"/>
        <w:rPr>
          <w:sz w:val="144"/>
          <w:szCs w:val="144"/>
        </w:rPr>
      </w:pPr>
    </w:p>
    <w:p w14:paraId="264C1C5A" w14:textId="00C58760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E70F85" wp14:editId="0D620393">
                <wp:simplePos x="0" y="0"/>
                <wp:positionH relativeFrom="column">
                  <wp:posOffset>-33020</wp:posOffset>
                </wp:positionH>
                <wp:positionV relativeFrom="paragraph">
                  <wp:posOffset>2213610</wp:posOffset>
                </wp:positionV>
                <wp:extent cx="2825750" cy="635"/>
                <wp:effectExtent l="0" t="0" r="0" b="0"/>
                <wp:wrapSquare wrapText="bothSides"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29CB1" w14:textId="0A0B1280" w:rsidR="003F6219" w:rsidRPr="0000706D" w:rsidRDefault="003F6219" w:rsidP="003F6219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sz w:val="24"/>
                                <w:szCs w:val="24"/>
                              </w:rPr>
                            </w:pPr>
                            <w:bookmarkStart w:id="152" w:name="_Toc198889659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Gestión Alumnos</w:t>
                            </w:r>
                            <w:bookmarkEnd w:id="1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70F85" id="Cuadro de texto 30" o:spid="_x0000_s1032" type="#_x0000_t202" style="position:absolute;left:0;text-align:left;margin-left:-2.6pt;margin-top:174.3pt;width:222.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" stroked="f">
                <v:textbox style="mso-fit-shape-to-text:t" inset="0,0,0,0">
                  <w:txbxContent>
                    <w:p w14:paraId="34729CB1" w14:textId="0A0B1280" w:rsidR="003F6219" w:rsidRPr="0000706D" w:rsidRDefault="003F6219" w:rsidP="003F6219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sz w:val="24"/>
                          <w:szCs w:val="24"/>
                        </w:rPr>
                      </w:pPr>
                      <w:bookmarkStart w:id="153" w:name="_Toc198889659"/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. Gestión Alumnos</w:t>
                      </w:r>
                      <w:bookmarkEnd w:id="153"/>
                    </w:p>
                  </w:txbxContent>
                </v:textbox>
                <w10:wrap type="square"/>
              </v:shape>
            </w:pict>
          </mc:Fallback>
        </mc:AlternateContent>
      </w:r>
      <w:r w:rsidRPr="003F6219">
        <w:rPr>
          <w:rFonts w:asciiTheme="majorHAnsi" w:eastAsiaTheme="majorEastAsia" w:hAnsiTheme="majorHAnsi" w:cstheme="majorBidi"/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53E13606" wp14:editId="2608241A">
            <wp:simplePos x="0" y="0"/>
            <wp:positionH relativeFrom="margin">
              <wp:posOffset>-33251</wp:posOffset>
            </wp:positionH>
            <wp:positionV relativeFrom="paragraph">
              <wp:posOffset>63761</wp:posOffset>
            </wp:positionV>
            <wp:extent cx="2826328" cy="2093220"/>
            <wp:effectExtent l="0" t="0" r="0" b="254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344" cy="2094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8FC10" w14:textId="276EC59F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2BE9A7B5" w14:textId="15F86D0C" w:rsid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En este menú gestionaremos los alumnos con funciones como agregar alumno, modificar alumno, listar alumnos, eliminar alumno o una opción para volver al menú principal.</w:t>
      </w:r>
    </w:p>
    <w:p w14:paraId="4EE36DE4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23633DB2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6548658F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66314E43" w14:textId="148D8904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14CE1E12" w14:textId="75F9FB2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1224F936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767C1576" w14:textId="1097200A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31573653" w14:textId="4CDCB608" w:rsidR="003F6219" w:rsidRDefault="003F6219" w:rsidP="003F6219">
      <w:pPr>
        <w:tabs>
          <w:tab w:val="left" w:pos="4156"/>
        </w:tabs>
        <w:rPr>
          <w:rFonts w:asciiTheme="majorHAnsi" w:eastAsiaTheme="majorEastAsia" w:hAnsiTheme="majorHAnsi" w:cstheme="majorBidi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402859" wp14:editId="5B2F21D2">
                <wp:simplePos x="0" y="0"/>
                <wp:positionH relativeFrom="column">
                  <wp:posOffset>3463925</wp:posOffset>
                </wp:positionH>
                <wp:positionV relativeFrom="paragraph">
                  <wp:posOffset>2355850</wp:posOffset>
                </wp:positionV>
                <wp:extent cx="2964815" cy="635"/>
                <wp:effectExtent l="0" t="0" r="0" b="0"/>
                <wp:wrapSquare wrapText="bothSides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4DBE41" w14:textId="0D8B95AE" w:rsidR="003F6219" w:rsidRPr="00ED15F7" w:rsidRDefault="003F6219" w:rsidP="003F6219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sz w:val="24"/>
                                <w:szCs w:val="24"/>
                              </w:rPr>
                            </w:pPr>
                            <w:bookmarkStart w:id="154" w:name="_Toc198889660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Gestión Préstamos</w:t>
                            </w:r>
                            <w:bookmarkEnd w:id="1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02859" id="Cuadro de texto 31" o:spid="_x0000_s1033" type="#_x0000_t202" style="position:absolute;left:0;text-align:left;margin-left:272.75pt;margin-top:185.5pt;width:233.4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" stroked="f">
                <v:textbox style="mso-fit-shape-to-text:t" inset="0,0,0,0">
                  <w:txbxContent>
                    <w:p w14:paraId="2E4DBE41" w14:textId="0D8B95AE" w:rsidR="003F6219" w:rsidRPr="00ED15F7" w:rsidRDefault="003F6219" w:rsidP="003F6219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sz w:val="24"/>
                          <w:szCs w:val="24"/>
                        </w:rPr>
                      </w:pPr>
                      <w:bookmarkStart w:id="155" w:name="_Toc198889660"/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. Gestión Préstamos</w:t>
                      </w:r>
                      <w:bookmarkEnd w:id="155"/>
                    </w:p>
                  </w:txbxContent>
                </v:textbox>
                <w10:wrap type="square"/>
              </v:shape>
            </w:pict>
          </mc:Fallback>
        </mc:AlternateContent>
      </w:r>
      <w:r w:rsidRPr="003F6219">
        <w:rPr>
          <w:rFonts w:asciiTheme="majorHAnsi" w:eastAsiaTheme="majorEastAsia" w:hAnsiTheme="majorHAnsi" w:cstheme="majorBidi"/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7E60C95C" wp14:editId="7D36B7F2">
            <wp:simplePos x="0" y="0"/>
            <wp:positionH relativeFrom="column">
              <wp:posOffset>3463925</wp:posOffset>
            </wp:positionH>
            <wp:positionV relativeFrom="paragraph">
              <wp:posOffset>7620</wp:posOffset>
            </wp:positionV>
            <wp:extent cx="2964815" cy="2291080"/>
            <wp:effectExtent l="0" t="0" r="698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</w:rPr>
        <w:tab/>
      </w:r>
    </w:p>
    <w:p w14:paraId="36129956" w14:textId="54227C2F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4E129AF4" w14:textId="7D12F2E1" w:rsid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En este menú gestionaremos los préstamos con funciones como </w:t>
      </w:r>
      <w:r w:rsidR="00665FB0">
        <w:rPr>
          <w:rFonts w:asciiTheme="majorHAnsi" w:eastAsiaTheme="majorEastAsia" w:hAnsiTheme="majorHAnsi" w:cstheme="majorBidi"/>
        </w:rPr>
        <w:t>prestar libro</w:t>
      </w:r>
      <w:r>
        <w:rPr>
          <w:rFonts w:asciiTheme="majorHAnsi" w:eastAsiaTheme="majorEastAsia" w:hAnsiTheme="majorHAnsi" w:cstheme="majorBidi"/>
        </w:rPr>
        <w:t xml:space="preserve">, </w:t>
      </w:r>
      <w:r w:rsidR="00665FB0">
        <w:rPr>
          <w:rFonts w:asciiTheme="majorHAnsi" w:eastAsiaTheme="majorEastAsia" w:hAnsiTheme="majorHAnsi" w:cstheme="majorBidi"/>
        </w:rPr>
        <w:t>devolver libro</w:t>
      </w:r>
      <w:r>
        <w:rPr>
          <w:rFonts w:asciiTheme="majorHAnsi" w:eastAsiaTheme="majorEastAsia" w:hAnsiTheme="majorHAnsi" w:cstheme="majorBidi"/>
        </w:rPr>
        <w:t xml:space="preserve">, listar </w:t>
      </w:r>
      <w:r w:rsidR="00665FB0">
        <w:rPr>
          <w:rFonts w:asciiTheme="majorHAnsi" w:eastAsiaTheme="majorEastAsia" w:hAnsiTheme="majorHAnsi" w:cstheme="majorBidi"/>
        </w:rPr>
        <w:t>préstamos</w:t>
      </w:r>
      <w:r>
        <w:rPr>
          <w:rFonts w:asciiTheme="majorHAnsi" w:eastAsiaTheme="majorEastAsia" w:hAnsiTheme="majorHAnsi" w:cstheme="majorBidi"/>
        </w:rPr>
        <w:t xml:space="preserve"> o una opción para volver al menú principal.</w:t>
      </w:r>
    </w:p>
    <w:p w14:paraId="74C363CA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6B77E797" w14:textId="6EE9A49D" w:rsidR="00937301" w:rsidRPr="00253E43" w:rsidRDefault="006F5FBB" w:rsidP="00312CEF">
      <w:pPr>
        <w:pStyle w:val="Ttulo1"/>
        <w:jc w:val="center"/>
        <w:rPr>
          <w:sz w:val="144"/>
          <w:szCs w:val="144"/>
        </w:rPr>
      </w:pPr>
      <w:bookmarkStart w:id="156" w:name="_Toc198889731"/>
      <w:bookmarkStart w:id="157" w:name="_Toc198889800"/>
      <w:r w:rsidRPr="00253E43">
        <w:rPr>
          <w:sz w:val="144"/>
          <w:szCs w:val="144"/>
        </w:rPr>
        <w:lastRenderedPageBreak/>
        <w:t>Implementar el proyecto</w:t>
      </w:r>
      <w:bookmarkEnd w:id="149"/>
      <w:bookmarkEnd w:id="156"/>
      <w:bookmarkEnd w:id="157"/>
    </w:p>
    <w:tbl>
      <w:tblPr>
        <w:tblStyle w:val="Tablaconcuadrcula"/>
        <w:tblpPr w:leftFromText="141" w:rightFromText="141" w:vertAnchor="text" w:horzAnchor="margin" w:tblpY="1463"/>
        <w:tblW w:w="0" w:type="auto"/>
        <w:tblLook w:val="04A0" w:firstRow="1" w:lastRow="0" w:firstColumn="1" w:lastColumn="0" w:noHBand="0" w:noVBand="1"/>
      </w:tblPr>
      <w:tblGrid>
        <w:gridCol w:w="2004"/>
        <w:gridCol w:w="2005"/>
        <w:gridCol w:w="2932"/>
        <w:gridCol w:w="1418"/>
        <w:gridCol w:w="1665"/>
      </w:tblGrid>
      <w:tr w:rsidR="00A3059C" w:rsidRPr="00253E43" w14:paraId="164A6E09" w14:textId="77777777" w:rsidTr="00A3059C">
        <w:tc>
          <w:tcPr>
            <w:tcW w:w="10024" w:type="dxa"/>
            <w:gridSpan w:val="5"/>
            <w:shd w:val="clear" w:color="auto" w:fill="E7E6E6" w:themeFill="background2"/>
          </w:tcPr>
          <w:p w14:paraId="6CA87982" w14:textId="77777777" w:rsidR="00A3059C" w:rsidRPr="00253E43" w:rsidRDefault="00A3059C" w:rsidP="00A3059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Usabilidad</w:t>
            </w:r>
          </w:p>
        </w:tc>
      </w:tr>
      <w:tr w:rsidR="00A3059C" w:rsidRPr="00253E43" w14:paraId="4B65A0F4" w14:textId="77777777" w:rsidTr="00A3059C">
        <w:tc>
          <w:tcPr>
            <w:tcW w:w="2004" w:type="dxa"/>
          </w:tcPr>
          <w:p w14:paraId="406C01D9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0A8FAC9D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44DDC127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0A47BEE7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D734D33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3059C" w:rsidRPr="00253E43" w14:paraId="4C572BF6" w14:textId="77777777" w:rsidTr="00A3059C">
        <w:tc>
          <w:tcPr>
            <w:tcW w:w="2004" w:type="dxa"/>
            <w:vMerge w:val="restart"/>
          </w:tcPr>
          <w:p w14:paraId="14DC7B3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Navegabilidad</w:t>
            </w:r>
          </w:p>
        </w:tc>
        <w:tc>
          <w:tcPr>
            <w:tcW w:w="2005" w:type="dxa"/>
          </w:tcPr>
          <w:p w14:paraId="696EFCB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¿Navegación intuitiva?</w:t>
            </w:r>
          </w:p>
        </w:tc>
        <w:tc>
          <w:tcPr>
            <w:tcW w:w="2932" w:type="dxa"/>
          </w:tcPr>
          <w:p w14:paraId="61E2B4C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1418" w:type="dxa"/>
          </w:tcPr>
          <w:p w14:paraId="513D1EA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30CD3AD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3F07B7A" w14:textId="77777777" w:rsidTr="00A3059C">
        <w:tc>
          <w:tcPr>
            <w:tcW w:w="2004" w:type="dxa"/>
            <w:vMerge/>
          </w:tcPr>
          <w:p w14:paraId="473E5EB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EC5B22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4151850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1418" w:type="dxa"/>
          </w:tcPr>
          <w:p w14:paraId="6F6909C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BA7EB0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B195E55" w14:textId="77777777" w:rsidTr="00A3059C">
        <w:tc>
          <w:tcPr>
            <w:tcW w:w="2004" w:type="dxa"/>
            <w:vMerge/>
          </w:tcPr>
          <w:p w14:paraId="1BBDF4E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16905E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¿Dispone de menú?</w:t>
            </w:r>
          </w:p>
        </w:tc>
        <w:tc>
          <w:tcPr>
            <w:tcW w:w="2932" w:type="dxa"/>
          </w:tcPr>
          <w:p w14:paraId="151358E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1418" w:type="dxa"/>
          </w:tcPr>
          <w:p w14:paraId="2246CA1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C4DB2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15F8FC5B" w14:textId="77777777" w:rsidTr="00A3059C">
        <w:tc>
          <w:tcPr>
            <w:tcW w:w="2004" w:type="dxa"/>
            <w:vMerge/>
          </w:tcPr>
          <w:p w14:paraId="4744CEE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5C3313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C44D48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1418" w:type="dxa"/>
          </w:tcPr>
          <w:p w14:paraId="1799A04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BA577F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4DF490D9" w14:textId="77777777" w:rsidTr="00A3059C">
        <w:tc>
          <w:tcPr>
            <w:tcW w:w="2004" w:type="dxa"/>
            <w:vMerge/>
          </w:tcPr>
          <w:p w14:paraId="0BF5E1A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2DDF4F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¿Compatible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edge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80C98C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264CEDE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05026F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2994EEF1" w14:textId="77777777" w:rsidTr="00A3059C">
        <w:tc>
          <w:tcPr>
            <w:tcW w:w="2004" w:type="dxa"/>
            <w:vMerge/>
          </w:tcPr>
          <w:p w14:paraId="3A65C60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D6BA5C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5C4BBC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7765C44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628781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339F6DD" w14:textId="77777777" w:rsidTr="00A3059C">
        <w:tc>
          <w:tcPr>
            <w:tcW w:w="2004" w:type="dxa"/>
            <w:vMerge/>
          </w:tcPr>
          <w:p w14:paraId="519F576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8EA2CE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¿Compatible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chrome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7AC9126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0ED4B32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E95A4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12CE29D8" w14:textId="77777777" w:rsidTr="00A3059C">
        <w:tc>
          <w:tcPr>
            <w:tcW w:w="2004" w:type="dxa"/>
            <w:vMerge/>
          </w:tcPr>
          <w:p w14:paraId="41C073A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F21685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FACC4E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720B5A1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388CF63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4BA00D22" w14:textId="77777777" w:rsidTr="00A3059C">
        <w:tc>
          <w:tcPr>
            <w:tcW w:w="2004" w:type="dxa"/>
            <w:vMerge/>
          </w:tcPr>
          <w:p w14:paraId="0A280E1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DB1ABA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¿Compatible Firefox?</w:t>
            </w:r>
          </w:p>
        </w:tc>
        <w:tc>
          <w:tcPr>
            <w:tcW w:w="2932" w:type="dxa"/>
          </w:tcPr>
          <w:p w14:paraId="6411EB1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1E74ECF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6B43D4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26DAC15D" w14:textId="77777777" w:rsidTr="00A3059C">
        <w:tc>
          <w:tcPr>
            <w:tcW w:w="2004" w:type="dxa"/>
            <w:vMerge/>
          </w:tcPr>
          <w:p w14:paraId="5624B59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5957D67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9CCA22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5A7567B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519B8F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37B5DF51" w14:textId="77777777" w:rsidTr="00A3059C">
        <w:tc>
          <w:tcPr>
            <w:tcW w:w="2004" w:type="dxa"/>
            <w:vMerge/>
          </w:tcPr>
          <w:p w14:paraId="3138E58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EC93BB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¿Compatible Safari?</w:t>
            </w:r>
          </w:p>
        </w:tc>
        <w:tc>
          <w:tcPr>
            <w:tcW w:w="2932" w:type="dxa"/>
          </w:tcPr>
          <w:p w14:paraId="39058C2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24DE09D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52C188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ACC9337" w14:textId="77777777" w:rsidTr="00A3059C">
        <w:tc>
          <w:tcPr>
            <w:tcW w:w="2004" w:type="dxa"/>
            <w:vMerge/>
          </w:tcPr>
          <w:p w14:paraId="5744EC0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A1FE54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4AC47C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604AC62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FA1BC9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47AE3CE3" w14:textId="77777777" w:rsidTr="00A3059C">
        <w:tc>
          <w:tcPr>
            <w:tcW w:w="2004" w:type="dxa"/>
            <w:vMerge w:val="restart"/>
          </w:tcPr>
          <w:p w14:paraId="4538A52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Velocidad</w:t>
            </w:r>
          </w:p>
        </w:tc>
        <w:tc>
          <w:tcPr>
            <w:tcW w:w="2005" w:type="dxa"/>
          </w:tcPr>
          <w:p w14:paraId="2925CDD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¿Velocidad de carga?</w:t>
            </w:r>
          </w:p>
        </w:tc>
        <w:tc>
          <w:tcPr>
            <w:tcW w:w="2932" w:type="dxa"/>
          </w:tcPr>
          <w:p w14:paraId="2A55D1A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Tamaño medio de la página</w:t>
            </w:r>
          </w:p>
        </w:tc>
        <w:tc>
          <w:tcPr>
            <w:tcW w:w="1418" w:type="dxa"/>
          </w:tcPr>
          <w:p w14:paraId="39589769" w14:textId="77777777" w:rsidR="00A3059C" w:rsidRPr="00253E43" w:rsidRDefault="00A3059C" w:rsidP="00A3059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16B5634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__Kb</w:t>
            </w:r>
          </w:p>
        </w:tc>
      </w:tr>
      <w:tr w:rsidR="00A3059C" w:rsidRPr="00253E43" w14:paraId="24EC9596" w14:textId="77777777" w:rsidTr="00A3059C">
        <w:tc>
          <w:tcPr>
            <w:tcW w:w="2004" w:type="dxa"/>
            <w:vMerge/>
          </w:tcPr>
          <w:p w14:paraId="02629CB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1C23FB6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2B70FBE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Tiempo hasta la carga completa</w:t>
            </w:r>
          </w:p>
        </w:tc>
        <w:tc>
          <w:tcPr>
            <w:tcW w:w="1418" w:type="dxa"/>
          </w:tcPr>
          <w:p w14:paraId="287CE16D" w14:textId="77777777" w:rsidR="00A3059C" w:rsidRPr="00253E43" w:rsidRDefault="00A3059C" w:rsidP="00A3059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59E0ECE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__milisegundos</w:t>
            </w:r>
          </w:p>
        </w:tc>
      </w:tr>
      <w:tr w:rsidR="00A3059C" w:rsidRPr="00253E43" w14:paraId="0CB83023" w14:textId="77777777" w:rsidTr="00A3059C">
        <w:tc>
          <w:tcPr>
            <w:tcW w:w="2004" w:type="dxa"/>
            <w:shd w:val="clear" w:color="auto" w:fill="FFFFFF" w:themeFill="background1"/>
          </w:tcPr>
          <w:p w14:paraId="23335C28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Diseño general</w:t>
            </w:r>
          </w:p>
        </w:tc>
        <w:tc>
          <w:tcPr>
            <w:tcW w:w="2005" w:type="dxa"/>
            <w:shd w:val="clear" w:color="auto" w:fill="FFFFFF" w:themeFill="background1"/>
          </w:tcPr>
          <w:p w14:paraId="04633B02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¿Diseño?</w:t>
            </w:r>
          </w:p>
        </w:tc>
        <w:tc>
          <w:tcPr>
            <w:tcW w:w="2932" w:type="dxa"/>
            <w:shd w:val="clear" w:color="auto" w:fill="FFFFFF" w:themeFill="background1"/>
          </w:tcPr>
          <w:p w14:paraId="6DDB7259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16BEAA2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2B91A01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40960D09" w14:textId="77777777" w:rsidTr="00A3059C">
        <w:tc>
          <w:tcPr>
            <w:tcW w:w="2004" w:type="dxa"/>
            <w:shd w:val="clear" w:color="auto" w:fill="FFFFFF" w:themeFill="background1"/>
          </w:tcPr>
          <w:p w14:paraId="111B59A7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614B1237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1806AAD0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52D3B77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1F3147A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3BFDE144" w14:textId="77777777" w:rsidTr="00A3059C">
        <w:tc>
          <w:tcPr>
            <w:tcW w:w="2004" w:type="dxa"/>
            <w:shd w:val="clear" w:color="auto" w:fill="FFFFFF" w:themeFill="background1"/>
          </w:tcPr>
          <w:p w14:paraId="577EDD6C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39015931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03C7884B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1418" w:type="dxa"/>
            <w:shd w:val="clear" w:color="auto" w:fill="FFFFFF" w:themeFill="background1"/>
          </w:tcPr>
          <w:p w14:paraId="18C4506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3E4D713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5B6C0536" w14:textId="77777777" w:rsidTr="00A3059C">
        <w:tc>
          <w:tcPr>
            <w:tcW w:w="2004" w:type="dxa"/>
            <w:shd w:val="clear" w:color="auto" w:fill="FFFFFF" w:themeFill="background1"/>
          </w:tcPr>
          <w:p w14:paraId="15B7B8B6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4435CAC6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5EB0F1A8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1418" w:type="dxa"/>
            <w:shd w:val="clear" w:color="auto" w:fill="FFFFFF" w:themeFill="background1"/>
          </w:tcPr>
          <w:p w14:paraId="4533B12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6B20911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52F7B208" w14:textId="77777777" w:rsidTr="00A3059C">
        <w:tc>
          <w:tcPr>
            <w:tcW w:w="10024" w:type="dxa"/>
            <w:gridSpan w:val="5"/>
            <w:shd w:val="clear" w:color="auto" w:fill="E7E6E6" w:themeFill="background2"/>
          </w:tcPr>
          <w:p w14:paraId="5A10D63C" w14:textId="77777777" w:rsidR="00A3059C" w:rsidRPr="00253E43" w:rsidRDefault="00A3059C" w:rsidP="00A3059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Disponibilidad</w:t>
            </w:r>
          </w:p>
        </w:tc>
      </w:tr>
      <w:tr w:rsidR="00A3059C" w:rsidRPr="00253E43" w14:paraId="48FC8FB4" w14:textId="77777777" w:rsidTr="00A3059C">
        <w:tc>
          <w:tcPr>
            <w:tcW w:w="2004" w:type="dxa"/>
          </w:tcPr>
          <w:p w14:paraId="0375CEE0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598E256A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3D3E3CA2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7A8E6A0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5A43E73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3059C" w:rsidRPr="00253E43" w14:paraId="5A21421E" w14:textId="77777777" w:rsidTr="00A3059C">
        <w:tc>
          <w:tcPr>
            <w:tcW w:w="2004" w:type="dxa"/>
            <w:vMerge w:val="restart"/>
          </w:tcPr>
          <w:p w14:paraId="1C21C2A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Visualización en diversos dispositivos</w:t>
            </w:r>
          </w:p>
        </w:tc>
        <w:tc>
          <w:tcPr>
            <w:tcW w:w="2005" w:type="dxa"/>
          </w:tcPr>
          <w:p w14:paraId="56349D5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móviles?</w:t>
            </w:r>
          </w:p>
        </w:tc>
        <w:tc>
          <w:tcPr>
            <w:tcW w:w="2932" w:type="dxa"/>
          </w:tcPr>
          <w:p w14:paraId="3B83E57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4E06290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D60802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329EBA6" w14:textId="77777777" w:rsidTr="00A3059C">
        <w:tc>
          <w:tcPr>
            <w:tcW w:w="2004" w:type="dxa"/>
            <w:vMerge/>
          </w:tcPr>
          <w:p w14:paraId="48F24C9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127138F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CA2213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12E1D0A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C0EE9B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77EA73A6" w14:textId="77777777" w:rsidTr="00A3059C">
        <w:tc>
          <w:tcPr>
            <w:tcW w:w="2004" w:type="dxa"/>
            <w:vMerge/>
          </w:tcPr>
          <w:p w14:paraId="5A42200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5D3E63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D33A9D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620873F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9561ED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0567CB47" w14:textId="77777777" w:rsidTr="00A3059C">
        <w:tc>
          <w:tcPr>
            <w:tcW w:w="2004" w:type="dxa"/>
            <w:vMerge/>
          </w:tcPr>
          <w:p w14:paraId="78639B3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0468D2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¿Funciona con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táblets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DA315D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0488F9A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5DE1F6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28F33CFF" w14:textId="77777777" w:rsidTr="00A3059C">
        <w:tc>
          <w:tcPr>
            <w:tcW w:w="2004" w:type="dxa"/>
            <w:vMerge/>
          </w:tcPr>
          <w:p w14:paraId="79EE04E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B3E44B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EE0039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52F5A3A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3493E63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020CC1AC" w14:textId="77777777" w:rsidTr="00A3059C">
        <w:tc>
          <w:tcPr>
            <w:tcW w:w="2004" w:type="dxa"/>
            <w:vMerge/>
          </w:tcPr>
          <w:p w14:paraId="1677CFE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D6F1BB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A873D0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13D37E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4970E5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1253EFEF" w14:textId="77777777" w:rsidTr="00A3059C">
        <w:tc>
          <w:tcPr>
            <w:tcW w:w="2004" w:type="dxa"/>
          </w:tcPr>
          <w:p w14:paraId="3E6E963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2005" w:type="dxa"/>
          </w:tcPr>
          <w:p w14:paraId="33856E5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¿Tiempo disponible?</w:t>
            </w:r>
          </w:p>
        </w:tc>
        <w:tc>
          <w:tcPr>
            <w:tcW w:w="2932" w:type="dxa"/>
          </w:tcPr>
          <w:p w14:paraId="20E6A61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Media de disponibilidad</w:t>
            </w:r>
          </w:p>
        </w:tc>
        <w:tc>
          <w:tcPr>
            <w:tcW w:w="1418" w:type="dxa"/>
          </w:tcPr>
          <w:p w14:paraId="4B7FB4A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D431A4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porcentaje</w:t>
            </w:r>
          </w:p>
        </w:tc>
      </w:tr>
      <w:tr w:rsidR="00A3059C" w:rsidRPr="00253E43" w14:paraId="5EA0D480" w14:textId="77777777" w:rsidTr="00A3059C">
        <w:tc>
          <w:tcPr>
            <w:tcW w:w="10024" w:type="dxa"/>
            <w:gridSpan w:val="5"/>
            <w:shd w:val="clear" w:color="auto" w:fill="E7E6E6" w:themeFill="background2"/>
          </w:tcPr>
          <w:p w14:paraId="39286B15" w14:textId="77777777" w:rsidR="00A3059C" w:rsidRPr="00253E43" w:rsidRDefault="00A3059C" w:rsidP="00A3059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Analítica</w:t>
            </w:r>
          </w:p>
        </w:tc>
      </w:tr>
      <w:tr w:rsidR="00A3059C" w:rsidRPr="00253E43" w14:paraId="4F20D776" w14:textId="77777777" w:rsidTr="00A3059C">
        <w:tc>
          <w:tcPr>
            <w:tcW w:w="2004" w:type="dxa"/>
          </w:tcPr>
          <w:p w14:paraId="5B052477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F54CDA2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2361A8FA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749C52AA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2C1C276A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3059C" w:rsidRPr="00253E43" w14:paraId="520FCF31" w14:textId="77777777" w:rsidTr="00A3059C">
        <w:tc>
          <w:tcPr>
            <w:tcW w:w="2004" w:type="dxa"/>
            <w:vMerge w:val="restart"/>
          </w:tcPr>
          <w:p w14:paraId="39F6AE6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Audiencia</w:t>
            </w:r>
          </w:p>
        </w:tc>
        <w:tc>
          <w:tcPr>
            <w:tcW w:w="2005" w:type="dxa"/>
          </w:tcPr>
          <w:p w14:paraId="478E35E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¿Número de usuarios?</w:t>
            </w:r>
          </w:p>
        </w:tc>
        <w:tc>
          <w:tcPr>
            <w:tcW w:w="2932" w:type="dxa"/>
          </w:tcPr>
          <w:p w14:paraId="35B7DD5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Conexiones por día</w:t>
            </w:r>
          </w:p>
        </w:tc>
        <w:tc>
          <w:tcPr>
            <w:tcW w:w="1418" w:type="dxa"/>
          </w:tcPr>
          <w:p w14:paraId="69B3A321" w14:textId="77777777" w:rsidR="00A3059C" w:rsidRPr="00253E43" w:rsidRDefault="00A3059C" w:rsidP="00A3059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2B86163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Conexiones</w:t>
            </w:r>
          </w:p>
        </w:tc>
      </w:tr>
      <w:tr w:rsidR="00A3059C" w:rsidRPr="00253E43" w14:paraId="72397B88" w14:textId="77777777" w:rsidTr="00A3059C">
        <w:tc>
          <w:tcPr>
            <w:tcW w:w="2004" w:type="dxa"/>
            <w:vMerge/>
          </w:tcPr>
          <w:p w14:paraId="438C6B0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CF20E4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6D19CE5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Duración media de la sesión</w:t>
            </w:r>
          </w:p>
        </w:tc>
        <w:tc>
          <w:tcPr>
            <w:tcW w:w="1418" w:type="dxa"/>
          </w:tcPr>
          <w:p w14:paraId="120DF431" w14:textId="77777777" w:rsidR="00A3059C" w:rsidRPr="00253E43" w:rsidRDefault="00A3059C" w:rsidP="00A3059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3C5DB6C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_segundos</w:t>
            </w:r>
          </w:p>
        </w:tc>
      </w:tr>
      <w:tr w:rsidR="00A3059C" w:rsidRPr="00253E43" w14:paraId="4A457457" w14:textId="77777777" w:rsidTr="00A3059C">
        <w:tc>
          <w:tcPr>
            <w:tcW w:w="10024" w:type="dxa"/>
            <w:gridSpan w:val="5"/>
            <w:shd w:val="clear" w:color="auto" w:fill="E7E6E6" w:themeFill="background2"/>
          </w:tcPr>
          <w:p w14:paraId="2244F3B0" w14:textId="77777777" w:rsidR="00A3059C" w:rsidRPr="00253E43" w:rsidRDefault="00A3059C" w:rsidP="00A3059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Funcionamiento</w:t>
            </w:r>
          </w:p>
        </w:tc>
      </w:tr>
      <w:tr w:rsidR="00A3059C" w:rsidRPr="00253E43" w14:paraId="6DB985D1" w14:textId="77777777" w:rsidTr="00A3059C">
        <w:tc>
          <w:tcPr>
            <w:tcW w:w="2004" w:type="dxa"/>
          </w:tcPr>
          <w:p w14:paraId="658CF96E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C49EA44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6AAD35D3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1F6DB10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63EAE82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3059C" w:rsidRPr="00253E43" w14:paraId="3032EB1C" w14:textId="77777777" w:rsidTr="00A3059C">
        <w:tc>
          <w:tcPr>
            <w:tcW w:w="2004" w:type="dxa"/>
            <w:vMerge w:val="restart"/>
          </w:tcPr>
          <w:p w14:paraId="014FA5E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Satisfacción</w:t>
            </w:r>
          </w:p>
        </w:tc>
        <w:tc>
          <w:tcPr>
            <w:tcW w:w="2005" w:type="dxa"/>
          </w:tcPr>
          <w:p w14:paraId="679C55D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¿Satisfacción general?</w:t>
            </w:r>
          </w:p>
        </w:tc>
        <w:tc>
          <w:tcPr>
            <w:tcW w:w="2932" w:type="dxa"/>
          </w:tcPr>
          <w:p w14:paraId="73974CB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1418" w:type="dxa"/>
          </w:tcPr>
          <w:p w14:paraId="0E67D63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091B0A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43838969" w14:textId="77777777" w:rsidTr="00A3059C">
        <w:tc>
          <w:tcPr>
            <w:tcW w:w="2004" w:type="dxa"/>
            <w:vMerge/>
          </w:tcPr>
          <w:p w14:paraId="2C724EF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84D142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00A162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1418" w:type="dxa"/>
          </w:tcPr>
          <w:p w14:paraId="1DFF7ED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DB13D2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4336290D" w14:textId="77777777" w:rsidTr="00A3059C">
        <w:tc>
          <w:tcPr>
            <w:tcW w:w="2004" w:type="dxa"/>
            <w:vMerge/>
          </w:tcPr>
          <w:p w14:paraId="283B5A6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807484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A6BB99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1418" w:type="dxa"/>
          </w:tcPr>
          <w:p w14:paraId="31BC60E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2DE3F7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</w:tbl>
    <w:p w14:paraId="7D938FDA" w14:textId="182512C3" w:rsidR="00A3059C" w:rsidRDefault="00A3059C" w:rsidP="00A3059C">
      <w:pPr>
        <w:pStyle w:val="Ttulo2"/>
      </w:pPr>
    </w:p>
    <w:p w14:paraId="614D72DE" w14:textId="6C4325F3" w:rsidR="00A3059C" w:rsidRDefault="00A3059C" w:rsidP="00A3059C">
      <w:pPr>
        <w:pStyle w:val="Ttulo2"/>
      </w:pPr>
      <w:bookmarkStart w:id="158" w:name="_Toc198889732"/>
      <w:bookmarkStart w:id="159" w:name="_Toc198889801"/>
      <w:r w:rsidRPr="00253E43">
        <w:t>Indicadores de calidad</w:t>
      </w:r>
      <w:bookmarkEnd w:id="158"/>
      <w:bookmarkEnd w:id="159"/>
    </w:p>
    <w:p w14:paraId="1F4ADC53" w14:textId="739588F9" w:rsidR="00937301" w:rsidRPr="00253E43" w:rsidRDefault="00312CEF" w:rsidP="00A3059C">
      <w:pPr>
        <w:pStyle w:val="Ttulo2"/>
      </w:pPr>
      <w:r w:rsidRPr="00A3059C">
        <w:br w:type="page"/>
      </w:r>
    </w:p>
    <w:p w14:paraId="3DB37EA0" w14:textId="7574CED4" w:rsidR="00937301" w:rsidRDefault="00937301" w:rsidP="00A3059C">
      <w:pPr>
        <w:pStyle w:val="Ttulo2"/>
      </w:pPr>
      <w:bookmarkStart w:id="160" w:name="_Toc49341859"/>
      <w:bookmarkStart w:id="161" w:name="_Toc198889733"/>
      <w:bookmarkStart w:id="162" w:name="_Toc198889802"/>
      <w:r w:rsidRPr="00253E43">
        <w:lastRenderedPageBreak/>
        <w:t>Elaboración de una batería de pruebas para detectar errores</w:t>
      </w:r>
      <w:bookmarkEnd w:id="160"/>
      <w:bookmarkEnd w:id="161"/>
      <w:bookmarkEnd w:id="162"/>
    </w:p>
    <w:p w14:paraId="2A0D9638" w14:textId="2E7D9DFD" w:rsidR="008E7935" w:rsidRPr="00E4342C" w:rsidRDefault="00F715DB" w:rsidP="008E7935">
      <w:pPr>
        <w:rPr>
          <w:rFonts w:ascii="Arial" w:hAnsi="Arial" w:cs="Arial"/>
        </w:rPr>
      </w:pPr>
      <w:r w:rsidRPr="00E4342C">
        <w:rPr>
          <w:rFonts w:ascii="Arial" w:hAnsi="Arial" w:cs="Arial"/>
        </w:rPr>
        <w:t>Se encuentran en la carpeta de test.</w:t>
      </w:r>
      <w:r w:rsidR="008E7935" w:rsidRPr="00E4342C">
        <w:rPr>
          <w:rFonts w:ascii="Arial" w:hAnsi="Arial" w:cs="Arial"/>
        </w:rPr>
        <w:t xml:space="preserve"> </w:t>
      </w:r>
    </w:p>
    <w:p w14:paraId="62C08CC8" w14:textId="67598A71" w:rsidR="00F715DB" w:rsidRDefault="00F715DB" w:rsidP="00C24119">
      <w:pPr>
        <w:rPr>
          <w:color w:val="00B050"/>
        </w:rPr>
      </w:pPr>
      <w:bookmarkStart w:id="163" w:name="_Toc49341860"/>
    </w:p>
    <w:p w14:paraId="71210184" w14:textId="77777777" w:rsidR="00F715DB" w:rsidRDefault="00F715DB" w:rsidP="00C24119"/>
    <w:p w14:paraId="6DA31847" w14:textId="2F880DE5" w:rsidR="0001278C" w:rsidRDefault="00937301" w:rsidP="00FB2DA4">
      <w:pPr>
        <w:pStyle w:val="Ttulo2"/>
      </w:pPr>
      <w:bookmarkStart w:id="164" w:name="_Toc198889734"/>
      <w:bookmarkStart w:id="165" w:name="_Toc198889803"/>
      <w:r w:rsidRPr="00253E43">
        <w:t>Evaluación y solución de incidencias</w:t>
      </w:r>
      <w:bookmarkEnd w:id="163"/>
      <w:bookmarkEnd w:id="164"/>
      <w:bookmarkEnd w:id="165"/>
    </w:p>
    <w:p w14:paraId="6D4A1BEF" w14:textId="6DE845E3" w:rsidR="005732C2" w:rsidRPr="00F37E7F" w:rsidRDefault="00E4342C" w:rsidP="00F37E7F">
      <w:pPr>
        <w:rPr>
          <w:rFonts w:ascii="Arial" w:hAnsi="Arial" w:cs="Arial"/>
          <w:b/>
          <w:color w:val="024F75" w:themeColor="accent1"/>
        </w:rPr>
      </w:pPr>
      <w:r w:rsidRPr="005732C2">
        <w:rPr>
          <w:rFonts w:ascii="Arial" w:hAnsi="Arial" w:cs="Arial"/>
          <w:b/>
          <w:color w:val="024F75" w:themeColor="accent1"/>
        </w:rPr>
        <w:t>Error al vaciar datos</w:t>
      </w:r>
    </w:p>
    <w:p w14:paraId="1FD74E73" w14:textId="77777777" w:rsidR="005732C2" w:rsidRPr="005732C2" w:rsidRDefault="005732C2" w:rsidP="003305C7">
      <w:pPr>
        <w:rPr>
          <w:rFonts w:ascii="Arial" w:hAnsi="Arial" w:cs="Arial"/>
        </w:rPr>
      </w:pPr>
    </w:p>
    <w:p w14:paraId="3C6EFE79" w14:textId="0ECBC015" w:rsidR="005732C2" w:rsidRDefault="005732C2" w:rsidP="003305C7">
      <w:pPr>
        <w:rPr>
          <w:rFonts w:ascii="Arial" w:hAnsi="Arial" w:cs="Arial"/>
        </w:rPr>
      </w:pPr>
      <w:r w:rsidRPr="005732C2">
        <w:rPr>
          <w:rFonts w:ascii="Arial" w:hAnsi="Arial" w:cs="Arial"/>
        </w:rPr>
        <w:t xml:space="preserve">En algunas ocasiones, al intentar vaciar los datos, la función no funcionaba correctamente y los archivos no se vaciaban. Tras revisarlo, </w:t>
      </w:r>
      <w:r w:rsidR="00F37E7F">
        <w:rPr>
          <w:rFonts w:ascii="Arial" w:hAnsi="Arial" w:cs="Arial"/>
        </w:rPr>
        <w:t>vi</w:t>
      </w:r>
      <w:r w:rsidRPr="005732C2">
        <w:rPr>
          <w:rFonts w:ascii="Arial" w:hAnsi="Arial" w:cs="Arial"/>
        </w:rPr>
        <w:t xml:space="preserve"> que el método que usaba para </w:t>
      </w:r>
      <w:r w:rsidR="00F37E7F">
        <w:rPr>
          <w:rFonts w:ascii="Arial" w:hAnsi="Arial" w:cs="Arial"/>
        </w:rPr>
        <w:t>vaciar los datos</w:t>
      </w:r>
      <w:r w:rsidRPr="005732C2">
        <w:rPr>
          <w:rFonts w:ascii="Arial" w:hAnsi="Arial" w:cs="Arial"/>
        </w:rPr>
        <w:t xml:space="preserve"> podía fallar. Decidí rehacer la función</w:t>
      </w:r>
      <w:r w:rsidR="00F37E7F">
        <w:rPr>
          <w:rFonts w:ascii="Arial" w:hAnsi="Arial" w:cs="Arial"/>
        </w:rPr>
        <w:t xml:space="preserve"> y d</w:t>
      </w:r>
      <w:r w:rsidRPr="005732C2">
        <w:rPr>
          <w:rFonts w:ascii="Arial" w:hAnsi="Arial" w:cs="Arial"/>
        </w:rPr>
        <w:t>espués de este cambio, el vaciado de datos funciona siempre correctamente.</w:t>
      </w:r>
    </w:p>
    <w:p w14:paraId="372155D2" w14:textId="77777777" w:rsidR="005732C2" w:rsidRPr="005732C2" w:rsidRDefault="005732C2" w:rsidP="003305C7">
      <w:pPr>
        <w:rPr>
          <w:rFonts w:ascii="Arial" w:hAnsi="Arial" w:cs="Arial"/>
        </w:rPr>
      </w:pPr>
    </w:p>
    <w:p w14:paraId="416F37AB" w14:textId="410C8F05" w:rsidR="00E4342C" w:rsidRPr="005732C2" w:rsidRDefault="00E4342C" w:rsidP="003305C7">
      <w:pPr>
        <w:rPr>
          <w:rFonts w:ascii="Arial" w:hAnsi="Arial" w:cs="Arial"/>
          <w:b/>
          <w:color w:val="024F75" w:themeColor="accent1"/>
        </w:rPr>
      </w:pPr>
      <w:r w:rsidRPr="005732C2">
        <w:rPr>
          <w:rFonts w:ascii="Arial" w:hAnsi="Arial" w:cs="Arial"/>
          <w:b/>
          <w:color w:val="024F75" w:themeColor="accent1"/>
        </w:rPr>
        <w:t>Error al cargar fichero externo</w:t>
      </w:r>
    </w:p>
    <w:p w14:paraId="002B348E" w14:textId="2E84F057" w:rsidR="00F37E7F" w:rsidRDefault="00F37E7F" w:rsidP="003305C7">
      <w:pPr>
        <w:rPr>
          <w:rFonts w:ascii="Arial" w:hAnsi="Arial" w:cs="Arial"/>
        </w:rPr>
      </w:pPr>
    </w:p>
    <w:p w14:paraId="3D04FBFE" w14:textId="305AC8E8" w:rsidR="00F37E7F" w:rsidRPr="005732C2" w:rsidRDefault="00F37E7F" w:rsidP="003305C7">
      <w:pPr>
        <w:rPr>
          <w:rFonts w:ascii="Arial" w:hAnsi="Arial" w:cs="Arial"/>
        </w:rPr>
      </w:pPr>
      <w:r w:rsidRPr="00F37E7F">
        <w:rPr>
          <w:rFonts w:ascii="Arial" w:hAnsi="Arial" w:cs="Arial"/>
        </w:rPr>
        <w:t xml:space="preserve">Tuve problemas al cargar ficheros externos usando rutas relativas, ya que a veces el programa no encontraba el archivo dependiendo de dónde se </w:t>
      </w:r>
      <w:r w:rsidR="00152DFB" w:rsidRPr="00F37E7F">
        <w:rPr>
          <w:rFonts w:ascii="Arial" w:hAnsi="Arial" w:cs="Arial"/>
        </w:rPr>
        <w:t>ejecutará</w:t>
      </w:r>
      <w:r w:rsidRPr="00F37E7F">
        <w:rPr>
          <w:rFonts w:ascii="Arial" w:hAnsi="Arial" w:cs="Arial"/>
        </w:rPr>
        <w:t>. Para solucionarlo, modifiqué la función para que permitiera introducir rutas absolutas, asegurándome así de que el archivo se localizara y cargara sin problemas. Desde entonces, la importación</w:t>
      </w:r>
      <w:r>
        <w:rPr>
          <w:rFonts w:ascii="Arial" w:hAnsi="Arial" w:cs="Arial"/>
        </w:rPr>
        <w:t xml:space="preserve"> de datos externos funciona perfecta</w:t>
      </w:r>
      <w:r w:rsidRPr="00F37E7F">
        <w:rPr>
          <w:rFonts w:ascii="Arial" w:hAnsi="Arial" w:cs="Arial"/>
        </w:rPr>
        <w:t>.</w:t>
      </w:r>
    </w:p>
    <w:p w14:paraId="1189D486" w14:textId="4EAD5DA5" w:rsidR="00C24119" w:rsidRDefault="00C24119" w:rsidP="00C24119"/>
    <w:p w14:paraId="6BEE6804" w14:textId="77777777" w:rsidR="005732C2" w:rsidRPr="00C24119" w:rsidRDefault="005732C2" w:rsidP="00C24119"/>
    <w:p w14:paraId="24E75EA8" w14:textId="733FB6AD" w:rsidR="00AA0588" w:rsidRDefault="00937301" w:rsidP="00312CEF">
      <w:pPr>
        <w:pStyle w:val="Ttulo2"/>
      </w:pPr>
      <w:bookmarkStart w:id="166" w:name="_Toc49341861"/>
      <w:bookmarkStart w:id="167" w:name="_Toc198889735"/>
      <w:bookmarkStart w:id="168" w:name="_Toc198889804"/>
      <w:r w:rsidRPr="00253E43">
        <w:t>Evaluación y seguimiento del</w:t>
      </w:r>
      <w:r w:rsidR="000C3799">
        <w:t xml:space="preserve"> proyecto</w:t>
      </w:r>
      <w:bookmarkEnd w:id="166"/>
      <w:bookmarkEnd w:id="167"/>
      <w:bookmarkEnd w:id="168"/>
    </w:p>
    <w:p w14:paraId="6A645B99" w14:textId="039AE07B" w:rsidR="00835F2E" w:rsidRPr="00835F2E" w:rsidRDefault="00835F2E" w:rsidP="00835F2E">
      <w:pPr>
        <w:rPr>
          <w:rFonts w:ascii="Arial" w:hAnsi="Arial" w:cs="Arial"/>
        </w:rPr>
      </w:pPr>
      <w:r w:rsidRPr="00835F2E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>que el proyecto funcione correctamente</w:t>
      </w:r>
      <w:r w:rsidRPr="00835F2E">
        <w:rPr>
          <w:rFonts w:ascii="Arial" w:hAnsi="Arial" w:cs="Arial"/>
        </w:rPr>
        <w:t xml:space="preserve">, he llevado a cabo una evaluación y seguimiento continuo durante todas las fases del desarrollo. Desde el </w:t>
      </w:r>
      <w:r>
        <w:rPr>
          <w:rFonts w:ascii="Arial" w:hAnsi="Arial" w:cs="Arial"/>
        </w:rPr>
        <w:t>principio</w:t>
      </w:r>
      <w:r w:rsidRPr="00835F2E">
        <w:rPr>
          <w:rFonts w:ascii="Arial" w:hAnsi="Arial" w:cs="Arial"/>
        </w:rPr>
        <w:t xml:space="preserve">, se han </w:t>
      </w:r>
      <w:r>
        <w:rPr>
          <w:rFonts w:ascii="Arial" w:hAnsi="Arial" w:cs="Arial"/>
        </w:rPr>
        <w:t>ido haciendo</w:t>
      </w:r>
      <w:r w:rsidRPr="00835F2E">
        <w:rPr>
          <w:rFonts w:ascii="Arial" w:hAnsi="Arial" w:cs="Arial"/>
        </w:rPr>
        <w:t xml:space="preserve"> revisiones para comprobar el cumplimiento de los requisitos y detectar posibles </w:t>
      </w:r>
      <w:r>
        <w:rPr>
          <w:rFonts w:ascii="Arial" w:hAnsi="Arial" w:cs="Arial"/>
        </w:rPr>
        <w:t>problemas</w:t>
      </w:r>
      <w:r w:rsidRPr="00835F2E">
        <w:rPr>
          <w:rFonts w:ascii="Arial" w:hAnsi="Arial" w:cs="Arial"/>
        </w:rPr>
        <w:t>.</w:t>
      </w:r>
    </w:p>
    <w:p w14:paraId="271AE183" w14:textId="77777777" w:rsidR="00835F2E" w:rsidRPr="00835F2E" w:rsidRDefault="00835F2E" w:rsidP="00835F2E">
      <w:pPr>
        <w:rPr>
          <w:rFonts w:ascii="Arial" w:hAnsi="Arial" w:cs="Arial"/>
        </w:rPr>
      </w:pPr>
    </w:p>
    <w:p w14:paraId="4D4A2BC4" w14:textId="30B6D380" w:rsidR="00835F2E" w:rsidRPr="00835F2E" w:rsidRDefault="00835F2E" w:rsidP="00835F2E">
      <w:pPr>
        <w:rPr>
          <w:rFonts w:ascii="Arial" w:hAnsi="Arial" w:cs="Arial"/>
        </w:rPr>
      </w:pPr>
      <w:r w:rsidRPr="00835F2E">
        <w:rPr>
          <w:rFonts w:ascii="Arial" w:hAnsi="Arial" w:cs="Arial"/>
        </w:rPr>
        <w:t xml:space="preserve">Durante la implementación, he realizado pruebas de cada módulo, corrigiendo errores y mejorando la funcionalidad. </w:t>
      </w:r>
    </w:p>
    <w:p w14:paraId="317DDB7D" w14:textId="77777777" w:rsidR="00835F2E" w:rsidRPr="00835F2E" w:rsidRDefault="00835F2E" w:rsidP="00835F2E">
      <w:pPr>
        <w:rPr>
          <w:rFonts w:ascii="Arial" w:hAnsi="Arial" w:cs="Arial"/>
        </w:rPr>
      </w:pPr>
    </w:p>
    <w:p w14:paraId="445A29B8" w14:textId="401C14F1" w:rsidR="00835F2E" w:rsidRPr="00835F2E" w:rsidRDefault="00835F2E" w:rsidP="00835F2E">
      <w:pPr>
        <w:rPr>
          <w:rFonts w:ascii="Arial" w:hAnsi="Arial" w:cs="Arial"/>
        </w:rPr>
      </w:pPr>
      <w:r w:rsidRPr="00835F2E">
        <w:rPr>
          <w:rFonts w:ascii="Arial" w:hAnsi="Arial" w:cs="Arial"/>
        </w:rPr>
        <w:t xml:space="preserve">Al finalizar cada fase (análisis, codificación, pruebas y documentación), he revisado los resultados obtenidos. De este modo, he conseguido que el desarrollo avance de forma ordenada y que los problemas </w:t>
      </w:r>
      <w:r>
        <w:rPr>
          <w:rFonts w:ascii="Arial" w:hAnsi="Arial" w:cs="Arial"/>
        </w:rPr>
        <w:t>sean más fáciles de resolver</w:t>
      </w:r>
      <w:r w:rsidRPr="00835F2E">
        <w:rPr>
          <w:rFonts w:ascii="Arial" w:hAnsi="Arial" w:cs="Arial"/>
        </w:rPr>
        <w:t>.</w:t>
      </w:r>
    </w:p>
    <w:p w14:paraId="51FF537B" w14:textId="77777777" w:rsidR="00835F2E" w:rsidRPr="00835F2E" w:rsidRDefault="00835F2E" w:rsidP="00835F2E">
      <w:pPr>
        <w:rPr>
          <w:rFonts w:ascii="Arial" w:hAnsi="Arial" w:cs="Arial"/>
        </w:rPr>
      </w:pPr>
    </w:p>
    <w:p w14:paraId="6E501157" w14:textId="3ABA436E" w:rsidR="00C24119" w:rsidRPr="00835F2E" w:rsidRDefault="00835F2E" w:rsidP="00835F2E">
      <w:pPr>
        <w:rPr>
          <w:rFonts w:ascii="Arial" w:hAnsi="Arial" w:cs="Arial"/>
        </w:rPr>
      </w:pPr>
      <w:r>
        <w:rPr>
          <w:rFonts w:ascii="Arial" w:hAnsi="Arial" w:cs="Arial"/>
        </w:rPr>
        <w:t>Por último, se han vuelto a hacer pruebas exhaustivas, forzando errores y reforzando los últimos detalles</w:t>
      </w:r>
      <w:r w:rsidRPr="00835F2E">
        <w:rPr>
          <w:rFonts w:ascii="Arial" w:hAnsi="Arial" w:cs="Arial"/>
        </w:rPr>
        <w:t>. Todo esto garantiza que el sistema cumple con los objetivos planteados y que está preparado para mantener un funcionamiento correcto.</w:t>
      </w:r>
    </w:p>
    <w:p w14:paraId="6CC15506" w14:textId="7C4297DE" w:rsidR="00937301" w:rsidRPr="00A0472A" w:rsidRDefault="00937301" w:rsidP="00312CEF">
      <w:pPr>
        <w:pStyle w:val="Ttulo1"/>
        <w:jc w:val="center"/>
        <w:rPr>
          <w:sz w:val="96"/>
          <w:szCs w:val="144"/>
        </w:rPr>
      </w:pPr>
      <w:bookmarkStart w:id="169" w:name="_Toc49341863"/>
      <w:bookmarkStart w:id="170" w:name="_Toc198889736"/>
      <w:bookmarkStart w:id="171" w:name="_Toc198889805"/>
      <w:r w:rsidRPr="00A0472A">
        <w:rPr>
          <w:sz w:val="96"/>
          <w:szCs w:val="144"/>
        </w:rPr>
        <w:lastRenderedPageBreak/>
        <w:t>Implantación del Proyecto</w:t>
      </w:r>
      <w:bookmarkEnd w:id="169"/>
      <w:bookmarkEnd w:id="170"/>
      <w:bookmarkEnd w:id="171"/>
    </w:p>
    <w:p w14:paraId="7ADD6758" w14:textId="6FBF6DA8" w:rsidR="003305C7" w:rsidRPr="003305C7" w:rsidRDefault="00937301" w:rsidP="00391CFB">
      <w:pPr>
        <w:pStyle w:val="Ttulo2"/>
      </w:pPr>
      <w:bookmarkStart w:id="172" w:name="_Toc49341864"/>
      <w:bookmarkStart w:id="173" w:name="_Toc198889737"/>
      <w:bookmarkStart w:id="174" w:name="_Toc198889806"/>
      <w:r w:rsidRPr="00253E43">
        <w:t>Plan de implantación</w:t>
      </w:r>
      <w:bookmarkEnd w:id="172"/>
      <w:bookmarkEnd w:id="173"/>
      <w:bookmarkEnd w:id="174"/>
    </w:p>
    <w:p w14:paraId="5DDF0154" w14:textId="2BD0457B" w:rsidR="00253E43" w:rsidRPr="00D62D7C" w:rsidRDefault="00D62D7C" w:rsidP="00253E43">
      <w:pPr>
        <w:rPr>
          <w:rFonts w:ascii="Arial" w:hAnsi="Arial" w:cs="Arial"/>
        </w:rPr>
      </w:pPr>
      <w:r w:rsidRPr="00D62D7C">
        <w:rPr>
          <w:rFonts w:ascii="Arial" w:hAnsi="Arial" w:cs="Arial"/>
        </w:rPr>
        <w:t xml:space="preserve">Para organizar el desarrollo del sistema, </w:t>
      </w:r>
      <w:r>
        <w:rPr>
          <w:rFonts w:ascii="Arial" w:hAnsi="Arial" w:cs="Arial"/>
        </w:rPr>
        <w:t>he</w:t>
      </w:r>
      <w:r w:rsidRPr="00D62D7C">
        <w:rPr>
          <w:rFonts w:ascii="Arial" w:hAnsi="Arial" w:cs="Arial"/>
        </w:rPr>
        <w:t xml:space="preserve"> dividido el trabajo en cuatro fases: estudio y análisis, implementación de código, pruebas y documentación. </w:t>
      </w:r>
      <w:r>
        <w:rPr>
          <w:rFonts w:ascii="Arial" w:hAnsi="Arial" w:cs="Arial"/>
        </w:rPr>
        <w:t>En c</w:t>
      </w:r>
      <w:r w:rsidRPr="00D62D7C">
        <w:rPr>
          <w:rFonts w:ascii="Arial" w:hAnsi="Arial" w:cs="Arial"/>
        </w:rPr>
        <w:t xml:space="preserve">ada fase </w:t>
      </w:r>
      <w:r>
        <w:rPr>
          <w:rFonts w:ascii="Arial" w:hAnsi="Arial" w:cs="Arial"/>
        </w:rPr>
        <w:t>hay unos días, algunos por la</w:t>
      </w:r>
      <w:r w:rsidRPr="00D62D7C">
        <w:rPr>
          <w:rFonts w:ascii="Arial" w:hAnsi="Arial" w:cs="Arial"/>
        </w:rPr>
        <w:t xml:space="preserve"> mañana y </w:t>
      </w:r>
      <w:r>
        <w:rPr>
          <w:rFonts w:ascii="Arial" w:hAnsi="Arial" w:cs="Arial"/>
        </w:rPr>
        <w:t xml:space="preserve">otros por la </w:t>
      </w:r>
      <w:r w:rsidRPr="00D62D7C">
        <w:rPr>
          <w:rFonts w:ascii="Arial" w:hAnsi="Arial" w:cs="Arial"/>
        </w:rPr>
        <w:t xml:space="preserve">tarde. En la siguiente tabla se muestra </w:t>
      </w:r>
      <w:r>
        <w:rPr>
          <w:rFonts w:ascii="Arial" w:hAnsi="Arial" w:cs="Arial"/>
        </w:rPr>
        <w:t>el plan:</w:t>
      </w:r>
    </w:p>
    <w:p w14:paraId="4F42EB53" w14:textId="3389DB10" w:rsidR="00253E43" w:rsidRDefault="00253E43" w:rsidP="00253E43"/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2156"/>
        <w:gridCol w:w="2044"/>
        <w:gridCol w:w="2005"/>
        <w:gridCol w:w="2017"/>
      </w:tblGrid>
      <w:tr w:rsidR="00391CFB" w14:paraId="30A82EE8" w14:textId="77777777" w:rsidTr="00E4342C">
        <w:tc>
          <w:tcPr>
            <w:tcW w:w="2156" w:type="dxa"/>
            <w:shd w:val="clear" w:color="auto" w:fill="D6E9F5" w:themeFill="accent2" w:themeFillTint="33"/>
          </w:tcPr>
          <w:p w14:paraId="564A7370" w14:textId="70CC59AA" w:rsidR="00391CFB" w:rsidRPr="00391CFB" w:rsidRDefault="00391CFB" w:rsidP="00391CFB">
            <w:pPr>
              <w:jc w:val="center"/>
              <w:rPr>
                <w:rFonts w:ascii="Arial" w:hAnsi="Arial" w:cs="Arial"/>
                <w:b/>
              </w:rPr>
            </w:pPr>
            <w:r w:rsidRPr="00391CFB">
              <w:rPr>
                <w:rFonts w:ascii="Arial" w:hAnsi="Arial" w:cs="Arial"/>
                <w:b/>
              </w:rPr>
              <w:t>Estudio análisis y diseño</w:t>
            </w:r>
          </w:p>
        </w:tc>
        <w:tc>
          <w:tcPr>
            <w:tcW w:w="2044" w:type="dxa"/>
            <w:shd w:val="clear" w:color="auto" w:fill="D6E9F5" w:themeFill="accent2" w:themeFillTint="33"/>
          </w:tcPr>
          <w:p w14:paraId="63376494" w14:textId="77FF8F4F" w:rsidR="00391CFB" w:rsidRPr="00391CFB" w:rsidRDefault="00391CFB" w:rsidP="00391CFB">
            <w:pPr>
              <w:jc w:val="center"/>
              <w:rPr>
                <w:rFonts w:ascii="Arial" w:hAnsi="Arial" w:cs="Arial"/>
                <w:b/>
              </w:rPr>
            </w:pPr>
            <w:r w:rsidRPr="00391CFB">
              <w:rPr>
                <w:rFonts w:ascii="Arial" w:hAnsi="Arial" w:cs="Arial"/>
                <w:b/>
              </w:rPr>
              <w:t>Implementación de código</w:t>
            </w:r>
          </w:p>
        </w:tc>
        <w:tc>
          <w:tcPr>
            <w:tcW w:w="2005" w:type="dxa"/>
            <w:shd w:val="clear" w:color="auto" w:fill="D6E9F5" w:themeFill="accent2" w:themeFillTint="33"/>
          </w:tcPr>
          <w:p w14:paraId="5F1A6EB6" w14:textId="69485F18" w:rsidR="00391CFB" w:rsidRPr="00391CFB" w:rsidRDefault="00391CFB" w:rsidP="00391CFB">
            <w:pPr>
              <w:jc w:val="center"/>
              <w:rPr>
                <w:rFonts w:ascii="Arial" w:hAnsi="Arial" w:cs="Arial"/>
                <w:b/>
              </w:rPr>
            </w:pPr>
            <w:r w:rsidRPr="00391CFB">
              <w:rPr>
                <w:rFonts w:ascii="Arial" w:hAnsi="Arial" w:cs="Arial"/>
                <w:b/>
              </w:rPr>
              <w:t>Pruebas</w:t>
            </w:r>
          </w:p>
        </w:tc>
        <w:tc>
          <w:tcPr>
            <w:tcW w:w="2017" w:type="dxa"/>
            <w:shd w:val="clear" w:color="auto" w:fill="D6E9F5" w:themeFill="accent2" w:themeFillTint="33"/>
          </w:tcPr>
          <w:p w14:paraId="14162578" w14:textId="204C124F" w:rsidR="00391CFB" w:rsidRPr="00391CFB" w:rsidRDefault="00391CFB" w:rsidP="00391CFB">
            <w:pPr>
              <w:jc w:val="center"/>
              <w:rPr>
                <w:rFonts w:ascii="Arial" w:hAnsi="Arial" w:cs="Arial"/>
                <w:b/>
              </w:rPr>
            </w:pPr>
            <w:r w:rsidRPr="00391CFB">
              <w:rPr>
                <w:rFonts w:ascii="Arial" w:hAnsi="Arial" w:cs="Arial"/>
                <w:b/>
              </w:rPr>
              <w:t>Documentación</w:t>
            </w:r>
          </w:p>
        </w:tc>
      </w:tr>
      <w:tr w:rsidR="00391CFB" w14:paraId="39B64875" w14:textId="77777777" w:rsidTr="00391CFB">
        <w:tc>
          <w:tcPr>
            <w:tcW w:w="2156" w:type="dxa"/>
          </w:tcPr>
          <w:p w14:paraId="3F1C4A9B" w14:textId="7472DC98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 w:rsidRPr="00391CFB">
              <w:rPr>
                <w:rFonts w:asciiTheme="majorHAnsi" w:hAnsiTheme="majorHAnsi" w:cstheme="majorHAnsi"/>
              </w:rPr>
              <w:t>10 días</w:t>
            </w:r>
          </w:p>
        </w:tc>
        <w:tc>
          <w:tcPr>
            <w:tcW w:w="2044" w:type="dxa"/>
          </w:tcPr>
          <w:p w14:paraId="765FF419" w14:textId="70976823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 w:rsidRPr="00391CFB">
              <w:rPr>
                <w:rFonts w:asciiTheme="majorHAnsi" w:hAnsiTheme="majorHAnsi" w:cstheme="majorHAnsi"/>
              </w:rPr>
              <w:t>40 días</w:t>
            </w:r>
          </w:p>
        </w:tc>
        <w:tc>
          <w:tcPr>
            <w:tcW w:w="2005" w:type="dxa"/>
          </w:tcPr>
          <w:p w14:paraId="5A244E74" w14:textId="14215376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 w:rsidRPr="00391CFB">
              <w:rPr>
                <w:rFonts w:asciiTheme="majorHAnsi" w:hAnsiTheme="majorHAnsi" w:cstheme="majorHAnsi"/>
              </w:rPr>
              <w:t>7 días</w:t>
            </w:r>
          </w:p>
        </w:tc>
        <w:tc>
          <w:tcPr>
            <w:tcW w:w="2017" w:type="dxa"/>
          </w:tcPr>
          <w:p w14:paraId="3DE29D38" w14:textId="656B68A6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 w:rsidRPr="00391CFB">
              <w:rPr>
                <w:rFonts w:asciiTheme="majorHAnsi" w:hAnsiTheme="majorHAnsi" w:cstheme="majorHAnsi"/>
              </w:rPr>
              <w:t>5 días</w:t>
            </w:r>
          </w:p>
        </w:tc>
      </w:tr>
      <w:tr w:rsidR="00391CFB" w14:paraId="0441EE8A" w14:textId="77777777" w:rsidTr="00391CFB">
        <w:trPr>
          <w:trHeight w:val="53"/>
        </w:trPr>
        <w:tc>
          <w:tcPr>
            <w:tcW w:w="2156" w:type="dxa"/>
          </w:tcPr>
          <w:p w14:paraId="2106858D" w14:textId="32DACA6B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</w:t>
            </w:r>
            <w:r w:rsidRPr="00391CFB">
              <w:rPr>
                <w:rFonts w:asciiTheme="majorHAnsi" w:hAnsiTheme="majorHAnsi" w:cstheme="majorHAnsi"/>
              </w:rPr>
              <w:t>añana - tarde</w:t>
            </w:r>
          </w:p>
        </w:tc>
        <w:tc>
          <w:tcPr>
            <w:tcW w:w="2044" w:type="dxa"/>
          </w:tcPr>
          <w:p w14:paraId="7627AAF6" w14:textId="37CAB3AE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</w:t>
            </w:r>
            <w:r w:rsidRPr="00391CFB">
              <w:rPr>
                <w:rFonts w:asciiTheme="majorHAnsi" w:hAnsiTheme="majorHAnsi" w:cstheme="majorHAnsi"/>
              </w:rPr>
              <w:t>añana - tarde</w:t>
            </w:r>
          </w:p>
        </w:tc>
        <w:tc>
          <w:tcPr>
            <w:tcW w:w="2005" w:type="dxa"/>
          </w:tcPr>
          <w:p w14:paraId="6AD6A257" w14:textId="7362B414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</w:t>
            </w:r>
            <w:r w:rsidRPr="00391CFB">
              <w:rPr>
                <w:rFonts w:asciiTheme="majorHAnsi" w:hAnsiTheme="majorHAnsi" w:cstheme="majorHAnsi"/>
              </w:rPr>
              <w:t>añana - tarde</w:t>
            </w:r>
          </w:p>
        </w:tc>
        <w:tc>
          <w:tcPr>
            <w:tcW w:w="2017" w:type="dxa"/>
          </w:tcPr>
          <w:p w14:paraId="471ED0ED" w14:textId="44C47D67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</w:t>
            </w:r>
            <w:r w:rsidRPr="00391CFB">
              <w:rPr>
                <w:rFonts w:asciiTheme="majorHAnsi" w:hAnsiTheme="majorHAnsi" w:cstheme="majorHAnsi"/>
              </w:rPr>
              <w:t>añana - tarde</w:t>
            </w:r>
          </w:p>
        </w:tc>
      </w:tr>
    </w:tbl>
    <w:p w14:paraId="4AA5C0B7" w14:textId="12723193" w:rsidR="00391CFB" w:rsidRPr="00A0472A" w:rsidRDefault="00391CFB" w:rsidP="00253E43">
      <w:pPr>
        <w:rPr>
          <w:sz w:val="6"/>
        </w:rPr>
      </w:pPr>
    </w:p>
    <w:p w14:paraId="33DBC0AE" w14:textId="2AEEBD0A" w:rsidR="00061A1C" w:rsidRPr="00253E43" w:rsidRDefault="00061A1C" w:rsidP="00061A1C">
      <w:pPr>
        <w:tabs>
          <w:tab w:val="left" w:pos="567"/>
          <w:tab w:val="left" w:pos="2835"/>
          <w:tab w:val="left" w:pos="5670"/>
          <w:tab w:val="left" w:pos="7938"/>
        </w:tabs>
      </w:pPr>
    </w:p>
    <w:p w14:paraId="107BB2E6" w14:textId="37D5BDBB" w:rsidR="00937301" w:rsidRDefault="00937301" w:rsidP="00312CEF">
      <w:pPr>
        <w:pStyle w:val="Ttulo2"/>
        <w:rPr>
          <w:b w:val="0"/>
          <w:color w:val="00B050"/>
        </w:rPr>
      </w:pPr>
      <w:bookmarkStart w:id="175" w:name="_Toc49341865"/>
      <w:bookmarkStart w:id="176" w:name="_Toc198889738"/>
      <w:bookmarkStart w:id="177" w:name="_Toc198889807"/>
      <w:r w:rsidRPr="00253E43">
        <w:t>Manual de instalación</w:t>
      </w:r>
      <w:bookmarkEnd w:id="175"/>
      <w:bookmarkEnd w:id="176"/>
      <w:bookmarkEnd w:id="177"/>
      <w:r w:rsidR="00290D5A">
        <w:t xml:space="preserve"> </w:t>
      </w:r>
    </w:p>
    <w:p w14:paraId="1DDC7C90" w14:textId="7F4E0FA2" w:rsidR="009E4BE6" w:rsidRDefault="008E5637" w:rsidP="009E4BE6">
      <w:hyperlink r:id="rId47" w:history="1">
        <w:r w:rsidR="009E4BE6" w:rsidRPr="00B8772C">
          <w:rPr>
            <w:rStyle w:val="Hipervnculo"/>
          </w:rPr>
          <w:t>https://github.com/BBsito/Proyecto.git</w:t>
        </w:r>
      </w:hyperlink>
    </w:p>
    <w:p w14:paraId="1E26F744" w14:textId="77777777" w:rsidR="009E4BE6" w:rsidRPr="009E4BE6" w:rsidRDefault="009E4BE6" w:rsidP="009E4BE6"/>
    <w:p w14:paraId="748AD34E" w14:textId="1C30367F" w:rsidR="007308C5" w:rsidRDefault="007308C5" w:rsidP="007308C5">
      <w:pPr>
        <w:pStyle w:val="Ttulo3"/>
      </w:pPr>
      <w:bookmarkStart w:id="178" w:name="_Toc37610656"/>
      <w:bookmarkStart w:id="179" w:name="_Toc49341866"/>
      <w:bookmarkStart w:id="180" w:name="_Toc198889739"/>
      <w:bookmarkStart w:id="181" w:name="_Toc198889808"/>
      <w:r>
        <w:t>Instalación de la aplicación</w:t>
      </w:r>
      <w:bookmarkEnd w:id="178"/>
      <w:bookmarkEnd w:id="179"/>
      <w:bookmarkEnd w:id="180"/>
      <w:bookmarkEnd w:id="181"/>
    </w:p>
    <w:p w14:paraId="04DDABE8" w14:textId="77777777" w:rsidR="00B52CDD" w:rsidRPr="00B52CDD" w:rsidRDefault="00B52CDD" w:rsidP="00B52CDD">
      <w:pPr>
        <w:rPr>
          <w:rFonts w:ascii="Arial" w:hAnsi="Arial" w:cs="Arial"/>
          <w:sz w:val="16"/>
        </w:rPr>
      </w:pPr>
    </w:p>
    <w:p w14:paraId="62B6D26A" w14:textId="572D6DE4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Descarga del proyecto:</w:t>
      </w:r>
    </w:p>
    <w:p w14:paraId="1AB3103D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 xml:space="preserve">Descarga o copia todos los archivos y carpetas del proyecto (incluyendo las carpetas datos, </w:t>
      </w:r>
      <w:proofErr w:type="spellStart"/>
      <w:r w:rsidRPr="00B52CDD">
        <w:rPr>
          <w:rFonts w:ascii="Arial" w:hAnsi="Arial" w:cs="Arial"/>
        </w:rPr>
        <w:t>models</w:t>
      </w:r>
      <w:proofErr w:type="spellEnd"/>
      <w:r w:rsidRPr="00B52CDD">
        <w:rPr>
          <w:rFonts w:ascii="Arial" w:hAnsi="Arial" w:cs="Arial"/>
        </w:rPr>
        <w:t xml:space="preserve">, </w:t>
      </w:r>
      <w:proofErr w:type="spellStart"/>
      <w:r w:rsidRPr="00B52CDD">
        <w:rPr>
          <w:rFonts w:ascii="Arial" w:hAnsi="Arial" w:cs="Arial"/>
        </w:rPr>
        <w:t>gestion</w:t>
      </w:r>
      <w:proofErr w:type="spellEnd"/>
      <w:r w:rsidRPr="00B52CDD">
        <w:rPr>
          <w:rFonts w:ascii="Arial" w:hAnsi="Arial" w:cs="Arial"/>
        </w:rPr>
        <w:t xml:space="preserve">, utilidades, </w:t>
      </w:r>
      <w:proofErr w:type="spellStart"/>
      <w:r w:rsidRPr="00B52CDD">
        <w:rPr>
          <w:rFonts w:ascii="Arial" w:hAnsi="Arial" w:cs="Arial"/>
        </w:rPr>
        <w:t>tests</w:t>
      </w:r>
      <w:proofErr w:type="spellEnd"/>
      <w:r w:rsidRPr="00B52CDD">
        <w:rPr>
          <w:rFonts w:ascii="Arial" w:hAnsi="Arial" w:cs="Arial"/>
        </w:rPr>
        <w:t>, etc.) en una carpeta local del equipo donde se vaya a utilizar la aplicación.</w:t>
      </w:r>
    </w:p>
    <w:p w14:paraId="6282C4EE" w14:textId="77777777" w:rsidR="00B52CDD" w:rsidRPr="00B52CDD" w:rsidRDefault="00B52CDD" w:rsidP="00B52CDD">
      <w:pPr>
        <w:rPr>
          <w:rFonts w:ascii="Arial" w:hAnsi="Arial" w:cs="Arial"/>
        </w:rPr>
      </w:pPr>
    </w:p>
    <w:p w14:paraId="2E995911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Instalación de Python:</w:t>
      </w:r>
    </w:p>
    <w:p w14:paraId="4BFAB10D" w14:textId="1D36E8BA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Asegúrate de tener instalado Python 3.7 o superior en el equipo.</w:t>
      </w:r>
    </w:p>
    <w:p w14:paraId="51D457B6" w14:textId="77777777" w:rsidR="00B52CDD" w:rsidRPr="00B52CDD" w:rsidRDefault="00B52CDD" w:rsidP="00B52CDD">
      <w:pPr>
        <w:rPr>
          <w:rFonts w:ascii="Arial" w:hAnsi="Arial" w:cs="Arial"/>
        </w:rPr>
      </w:pPr>
    </w:p>
    <w:p w14:paraId="5A35B4F6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Estructura de carpetas:</w:t>
      </w:r>
    </w:p>
    <w:p w14:paraId="596C2505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Verifica que la estructura de carpetas se mantiene igual que en la entrega original, especialmente la carpeta datos/ donde se guardarán los archivos CSV.</w:t>
      </w:r>
    </w:p>
    <w:p w14:paraId="23473633" w14:textId="77777777" w:rsidR="00B52CDD" w:rsidRPr="00B52CDD" w:rsidRDefault="00B52CDD" w:rsidP="00B52CDD">
      <w:pPr>
        <w:rPr>
          <w:rFonts w:ascii="Arial" w:hAnsi="Arial" w:cs="Arial"/>
        </w:rPr>
      </w:pPr>
    </w:p>
    <w:p w14:paraId="7DF70D4D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Primer uso:</w:t>
      </w:r>
    </w:p>
    <w:p w14:paraId="09C64DD2" w14:textId="283152B1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Al ejecutar el archivo main.py</w:t>
      </w:r>
      <w:r>
        <w:rPr>
          <w:rFonts w:ascii="Arial" w:hAnsi="Arial" w:cs="Arial"/>
        </w:rPr>
        <w:t xml:space="preserve"> </w:t>
      </w:r>
      <w:r w:rsidRPr="00B52CDD">
        <w:rPr>
          <w:rFonts w:ascii="Arial" w:hAnsi="Arial" w:cs="Arial"/>
        </w:rPr>
        <w:t xml:space="preserve">y mostrará el menú de </w:t>
      </w:r>
      <w:proofErr w:type="spellStart"/>
      <w:r w:rsidRPr="00B52CDD">
        <w:rPr>
          <w:rFonts w:ascii="Arial" w:hAnsi="Arial" w:cs="Arial"/>
        </w:rPr>
        <w:t>login</w:t>
      </w:r>
      <w:proofErr w:type="spellEnd"/>
      <w:r w:rsidRPr="00B52CDD">
        <w:rPr>
          <w:rFonts w:ascii="Arial" w:hAnsi="Arial" w:cs="Arial"/>
        </w:rPr>
        <w:t>.</w:t>
      </w:r>
    </w:p>
    <w:p w14:paraId="28399A2A" w14:textId="77777777" w:rsidR="00B52CDD" w:rsidRPr="00B52CDD" w:rsidRDefault="00B52CDD" w:rsidP="00B52CDD">
      <w:pPr>
        <w:rPr>
          <w:rFonts w:ascii="Arial" w:hAnsi="Arial" w:cs="Arial"/>
        </w:rPr>
      </w:pPr>
    </w:p>
    <w:p w14:paraId="44DC0809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Configuración inicial:</w:t>
      </w:r>
    </w:p>
    <w:p w14:paraId="482D25C0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 xml:space="preserve">El primer usuario debe registrarse desde el menú de </w:t>
      </w:r>
      <w:proofErr w:type="spellStart"/>
      <w:r w:rsidRPr="00B52CDD">
        <w:rPr>
          <w:rFonts w:ascii="Arial" w:hAnsi="Arial" w:cs="Arial"/>
        </w:rPr>
        <w:t>login</w:t>
      </w:r>
      <w:proofErr w:type="spellEnd"/>
      <w:r w:rsidRPr="00B52CDD">
        <w:rPr>
          <w:rFonts w:ascii="Arial" w:hAnsi="Arial" w:cs="Arial"/>
        </w:rPr>
        <w:t>. Si se desea cargar datos previos, puede hacerse desde la opción correspondiente del menú.</w:t>
      </w:r>
    </w:p>
    <w:p w14:paraId="57AE9A83" w14:textId="77777777" w:rsidR="003305C7" w:rsidRPr="003305C7" w:rsidRDefault="003305C7" w:rsidP="003305C7"/>
    <w:p w14:paraId="1F10CB4D" w14:textId="6F311868" w:rsidR="006548BE" w:rsidRDefault="006548BE" w:rsidP="003C7ADD">
      <w:pPr>
        <w:pStyle w:val="Ttulo2"/>
      </w:pPr>
      <w:bookmarkStart w:id="182" w:name="_Toc49341876"/>
      <w:bookmarkStart w:id="183" w:name="_Toc198889740"/>
      <w:bookmarkStart w:id="184" w:name="_Toc198889809"/>
      <w:r w:rsidRPr="00253E43">
        <w:lastRenderedPageBreak/>
        <w:t>Mejoras posibles</w:t>
      </w:r>
      <w:bookmarkEnd w:id="182"/>
      <w:bookmarkEnd w:id="183"/>
      <w:bookmarkEnd w:id="184"/>
    </w:p>
    <w:p w14:paraId="6AF0A21E" w14:textId="77777777" w:rsidR="003C7ADD" w:rsidRDefault="003C7ADD" w:rsidP="003C7ADD">
      <w:pPr>
        <w:jc w:val="left"/>
        <w:rPr>
          <w:rFonts w:ascii="Arial" w:hAnsi="Arial" w:cs="Arial"/>
          <w:b/>
          <w:color w:val="024F75" w:themeColor="accent1"/>
        </w:rPr>
      </w:pPr>
      <w:bookmarkStart w:id="185" w:name="_Toc49341877"/>
      <w:r w:rsidRPr="003C7ADD">
        <w:rPr>
          <w:rFonts w:ascii="Arial" w:hAnsi="Arial" w:cs="Arial"/>
          <w:b/>
          <w:color w:val="024F75" w:themeColor="accent1"/>
        </w:rPr>
        <w:t>Roles de usuario:</w:t>
      </w:r>
    </w:p>
    <w:p w14:paraId="0E0C7F80" w14:textId="7DBEDA4C" w:rsidR="003C7ADD" w:rsidRDefault="003C7ADD" w:rsidP="003C7ADD">
      <w:pPr>
        <w:rPr>
          <w:rFonts w:ascii="Arial" w:hAnsi="Arial" w:cs="Arial"/>
        </w:rPr>
      </w:pPr>
      <w:r w:rsidRPr="003C7ADD">
        <w:rPr>
          <w:rFonts w:ascii="Arial" w:hAnsi="Arial" w:cs="Arial"/>
        </w:rPr>
        <w:t xml:space="preserve">Implementar diferentes tipos de usuario (por ejemplo, </w:t>
      </w:r>
      <w:proofErr w:type="spellStart"/>
      <w:r w:rsidRPr="003C7ADD">
        <w:rPr>
          <w:rFonts w:ascii="Arial" w:hAnsi="Arial" w:cs="Arial"/>
        </w:rPr>
        <w:t>admin</w:t>
      </w:r>
      <w:proofErr w:type="spellEnd"/>
      <w:r w:rsidRPr="003C7ADD">
        <w:rPr>
          <w:rFonts w:ascii="Arial" w:hAnsi="Arial" w:cs="Arial"/>
        </w:rPr>
        <w:t xml:space="preserve"> y usuario normal) para limitar o permitir ciertas acciones en función del perfil.</w:t>
      </w:r>
    </w:p>
    <w:p w14:paraId="13084B65" w14:textId="77777777" w:rsidR="003C7ADD" w:rsidRPr="003C7ADD" w:rsidRDefault="003C7ADD" w:rsidP="003C7ADD">
      <w:pPr>
        <w:jc w:val="left"/>
        <w:rPr>
          <w:rFonts w:ascii="Arial" w:hAnsi="Arial" w:cs="Arial"/>
        </w:rPr>
      </w:pPr>
    </w:p>
    <w:p w14:paraId="31A2ED9D" w14:textId="77777777" w:rsidR="003C7ADD" w:rsidRPr="003C7ADD" w:rsidRDefault="003C7ADD" w:rsidP="003C7ADD">
      <w:pPr>
        <w:jc w:val="left"/>
        <w:rPr>
          <w:rFonts w:ascii="Arial" w:hAnsi="Arial" w:cs="Arial"/>
          <w:b/>
          <w:color w:val="024F75" w:themeColor="accent1"/>
        </w:rPr>
      </w:pPr>
      <w:r w:rsidRPr="003C7ADD">
        <w:rPr>
          <w:rFonts w:ascii="Arial" w:hAnsi="Arial" w:cs="Arial"/>
          <w:b/>
          <w:color w:val="024F75" w:themeColor="accent1"/>
        </w:rPr>
        <w:t>Gestión de contraseñas seguras:</w:t>
      </w:r>
    </w:p>
    <w:p w14:paraId="1083F77E" w14:textId="1E4B9168" w:rsidR="003C7ADD" w:rsidRDefault="003C7ADD" w:rsidP="003C7ADD">
      <w:pPr>
        <w:rPr>
          <w:rFonts w:ascii="Arial" w:hAnsi="Arial" w:cs="Arial"/>
        </w:rPr>
      </w:pPr>
      <w:r w:rsidRPr="003C7ADD">
        <w:rPr>
          <w:rFonts w:ascii="Arial" w:hAnsi="Arial" w:cs="Arial"/>
        </w:rPr>
        <w:t>Almacenar contraseñas cifradas en vez de texto plano y permitir recuperación/cambio de contraseña.</w:t>
      </w:r>
    </w:p>
    <w:p w14:paraId="197F88DA" w14:textId="77777777" w:rsidR="003C7ADD" w:rsidRPr="003C7ADD" w:rsidRDefault="003C7ADD" w:rsidP="003C7ADD">
      <w:pPr>
        <w:jc w:val="left"/>
        <w:rPr>
          <w:rFonts w:ascii="Arial" w:hAnsi="Arial" w:cs="Arial"/>
        </w:rPr>
      </w:pPr>
    </w:p>
    <w:p w14:paraId="55868DDE" w14:textId="77777777" w:rsidR="003C7ADD" w:rsidRPr="003C7ADD" w:rsidRDefault="003C7ADD" w:rsidP="003C7ADD">
      <w:pPr>
        <w:jc w:val="left"/>
        <w:rPr>
          <w:rFonts w:ascii="Arial" w:hAnsi="Arial" w:cs="Arial"/>
          <w:b/>
          <w:color w:val="024F75" w:themeColor="accent1"/>
        </w:rPr>
      </w:pPr>
      <w:r w:rsidRPr="003C7ADD">
        <w:rPr>
          <w:rFonts w:ascii="Arial" w:hAnsi="Arial" w:cs="Arial"/>
          <w:b/>
          <w:color w:val="024F75" w:themeColor="accent1"/>
        </w:rPr>
        <w:t>Interfaz gráfica (GUI):</w:t>
      </w:r>
    </w:p>
    <w:p w14:paraId="15DA43EE" w14:textId="722690DC" w:rsidR="003305C7" w:rsidRDefault="003C7ADD" w:rsidP="003C7ADD">
      <w:pPr>
        <w:rPr>
          <w:rFonts w:ascii="Arial" w:hAnsi="Arial" w:cs="Arial"/>
        </w:rPr>
      </w:pPr>
      <w:r w:rsidRPr="003C7ADD">
        <w:rPr>
          <w:rFonts w:ascii="Arial" w:hAnsi="Arial" w:cs="Arial"/>
        </w:rPr>
        <w:t xml:space="preserve">Desarrollar una interfaz gráfica, para facilitar el </w:t>
      </w:r>
      <w:r>
        <w:rPr>
          <w:rFonts w:ascii="Arial" w:hAnsi="Arial" w:cs="Arial"/>
        </w:rPr>
        <w:t>uso a usuarios sin conocimiento ninguno</w:t>
      </w:r>
      <w:r w:rsidRPr="003C7ADD">
        <w:rPr>
          <w:rFonts w:ascii="Arial" w:hAnsi="Arial" w:cs="Arial"/>
        </w:rPr>
        <w:t>.</w:t>
      </w:r>
    </w:p>
    <w:p w14:paraId="4C90456D" w14:textId="77777777" w:rsidR="003C7ADD" w:rsidRPr="003C7ADD" w:rsidRDefault="003C7ADD" w:rsidP="003C7ADD">
      <w:pPr>
        <w:rPr>
          <w:rFonts w:ascii="Arial" w:hAnsi="Arial" w:cs="Arial"/>
        </w:rPr>
      </w:pPr>
    </w:p>
    <w:p w14:paraId="5685269E" w14:textId="4FAA5D0C" w:rsidR="00FA5943" w:rsidRDefault="00FA5943" w:rsidP="003305C7">
      <w:pPr>
        <w:pStyle w:val="Ttulo2"/>
      </w:pPr>
      <w:bookmarkStart w:id="186" w:name="_Toc198889741"/>
      <w:bookmarkStart w:id="187" w:name="_Toc198889810"/>
      <w:r w:rsidRPr="00253E43">
        <w:t>Manual de usuario</w:t>
      </w:r>
      <w:bookmarkEnd w:id="185"/>
      <w:bookmarkEnd w:id="186"/>
      <w:bookmarkEnd w:id="187"/>
    </w:p>
    <w:p w14:paraId="39293293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1. Introducción</w:t>
      </w:r>
    </w:p>
    <w:p w14:paraId="7C861175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Esta aplicación permite gestionar de forma sencilla los préstamos de libros a alumnos en un centro educativo. El acceso al sistema está protegido mediante usuario y contraseña.</w:t>
      </w:r>
    </w:p>
    <w:p w14:paraId="3E58B076" w14:textId="77777777" w:rsidR="00E6346D" w:rsidRPr="00E6346D" w:rsidRDefault="00E6346D" w:rsidP="00E6346D">
      <w:pPr>
        <w:rPr>
          <w:rFonts w:ascii="Arial" w:hAnsi="Arial" w:cs="Arial"/>
        </w:rPr>
      </w:pPr>
    </w:p>
    <w:p w14:paraId="6B767B8D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2. Inicio de sesión y registro</w:t>
      </w:r>
    </w:p>
    <w:p w14:paraId="3B6EC483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Al iniciar el programa, verás un menú de bienvenida con las siguientes opciones:</w:t>
      </w:r>
    </w:p>
    <w:p w14:paraId="2375ABD6" w14:textId="77777777" w:rsidR="00E6346D" w:rsidRPr="00E6346D" w:rsidRDefault="00E6346D" w:rsidP="00E6346D">
      <w:pPr>
        <w:rPr>
          <w:rFonts w:ascii="Arial" w:hAnsi="Arial" w:cs="Arial"/>
        </w:rPr>
      </w:pPr>
    </w:p>
    <w:p w14:paraId="744DE6D6" w14:textId="1563D622" w:rsid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  <w:noProof/>
          <w:lang w:eastAsia="es-ES"/>
        </w:rPr>
        <w:drawing>
          <wp:inline distT="0" distB="0" distL="0" distR="0" wp14:anchorId="7A32C33B" wp14:editId="0878AFC3">
            <wp:extent cx="3696216" cy="1838582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9225" w14:textId="77777777" w:rsidR="00E6346D" w:rsidRPr="00E6346D" w:rsidRDefault="00E6346D" w:rsidP="00E6346D">
      <w:pPr>
        <w:rPr>
          <w:rFonts w:ascii="Arial" w:hAnsi="Arial" w:cs="Arial"/>
        </w:rPr>
      </w:pPr>
    </w:p>
    <w:p w14:paraId="6B9DA57D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1. Iniciar sesión: Introduce tu usuario y contraseña para acceder al sistema.</w:t>
      </w:r>
    </w:p>
    <w:p w14:paraId="19E28F18" w14:textId="77777777" w:rsidR="00E6346D" w:rsidRPr="00E6346D" w:rsidRDefault="00E6346D" w:rsidP="00E6346D">
      <w:pPr>
        <w:rPr>
          <w:rFonts w:ascii="Arial" w:hAnsi="Arial" w:cs="Arial"/>
        </w:rPr>
      </w:pPr>
    </w:p>
    <w:p w14:paraId="239847BD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2. Registrarse: Si es tu primer acceso, crea una cuenta introduciendo un nombre de usuario y una contraseña.</w:t>
      </w:r>
    </w:p>
    <w:p w14:paraId="2404E418" w14:textId="77777777" w:rsidR="00E6346D" w:rsidRPr="00E6346D" w:rsidRDefault="00E6346D" w:rsidP="00E6346D">
      <w:pPr>
        <w:rPr>
          <w:rFonts w:ascii="Arial" w:hAnsi="Arial" w:cs="Arial"/>
        </w:rPr>
      </w:pPr>
    </w:p>
    <w:p w14:paraId="6AAF3CAA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3. Vaciar datos: Borra todos los registros de libros, alumnos y préstamos (solo usar si deseas reiniciar la base de datos).</w:t>
      </w:r>
    </w:p>
    <w:p w14:paraId="5FB73EB1" w14:textId="77777777" w:rsidR="00E6346D" w:rsidRPr="00E6346D" w:rsidRDefault="00E6346D" w:rsidP="00E6346D">
      <w:pPr>
        <w:rPr>
          <w:rFonts w:ascii="Arial" w:hAnsi="Arial" w:cs="Arial"/>
        </w:rPr>
      </w:pPr>
    </w:p>
    <w:p w14:paraId="13ECEC9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4. Cargar datos desde fichero externo: Permite importar datos desde un archivo CSV externo.</w:t>
      </w:r>
    </w:p>
    <w:p w14:paraId="033CF9A2" w14:textId="77777777" w:rsidR="00E6346D" w:rsidRPr="00E6346D" w:rsidRDefault="00E6346D" w:rsidP="00E6346D">
      <w:pPr>
        <w:rPr>
          <w:rFonts w:ascii="Arial" w:hAnsi="Arial" w:cs="Arial"/>
        </w:rPr>
      </w:pPr>
    </w:p>
    <w:p w14:paraId="554165BC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0. Salir: Cierra la aplicación.</w:t>
      </w:r>
    </w:p>
    <w:p w14:paraId="48E8CBBE" w14:textId="7282B7C4" w:rsidR="00E6346D" w:rsidRDefault="00E6346D" w:rsidP="00E6346D">
      <w:pPr>
        <w:rPr>
          <w:rFonts w:ascii="Arial" w:hAnsi="Arial" w:cs="Arial"/>
        </w:rPr>
      </w:pPr>
    </w:p>
    <w:p w14:paraId="1BD0C3DB" w14:textId="77777777" w:rsidR="00A0472A" w:rsidRPr="00E6346D" w:rsidRDefault="00A0472A" w:rsidP="00E6346D">
      <w:pPr>
        <w:rPr>
          <w:rFonts w:ascii="Arial" w:hAnsi="Arial" w:cs="Arial"/>
        </w:rPr>
      </w:pPr>
    </w:p>
    <w:p w14:paraId="25DD1ED4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  <w:b/>
          <w:color w:val="024F75" w:themeColor="accent1"/>
        </w:rPr>
        <w:lastRenderedPageBreak/>
        <w:t>3. Menú principal</w:t>
      </w:r>
    </w:p>
    <w:p w14:paraId="2EF4669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Una vez dentro, accederás al menú principal, donde podrás:</w:t>
      </w:r>
    </w:p>
    <w:p w14:paraId="71104B7A" w14:textId="77777777" w:rsidR="00E6346D" w:rsidRPr="00E6346D" w:rsidRDefault="00E6346D" w:rsidP="00E6346D">
      <w:pPr>
        <w:rPr>
          <w:rFonts w:ascii="Arial" w:hAnsi="Arial" w:cs="Arial"/>
        </w:rPr>
      </w:pPr>
    </w:p>
    <w:p w14:paraId="192C6FFF" w14:textId="2C4551CA" w:rsid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  <w:noProof/>
          <w:lang w:eastAsia="es-ES"/>
        </w:rPr>
        <w:drawing>
          <wp:inline distT="0" distB="0" distL="0" distR="0" wp14:anchorId="71A5AA34" wp14:editId="7B7F896B">
            <wp:extent cx="2657846" cy="2372056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79F0" w14:textId="77777777" w:rsidR="00E6346D" w:rsidRPr="00E6346D" w:rsidRDefault="00E6346D" w:rsidP="00E6346D">
      <w:pPr>
        <w:rPr>
          <w:rFonts w:ascii="Arial" w:hAnsi="Arial" w:cs="Arial"/>
        </w:rPr>
      </w:pPr>
    </w:p>
    <w:p w14:paraId="58D15A09" w14:textId="5CA4DCA0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1. Gestión de libros</w:t>
      </w:r>
      <w:r>
        <w:rPr>
          <w:rFonts w:ascii="Arial" w:hAnsi="Arial" w:cs="Arial"/>
        </w:rPr>
        <w:t>: Accederás a la gestión de libros</w:t>
      </w:r>
    </w:p>
    <w:p w14:paraId="7277E149" w14:textId="77777777" w:rsidR="00E6346D" w:rsidRPr="00E6346D" w:rsidRDefault="00E6346D" w:rsidP="00E6346D">
      <w:pPr>
        <w:rPr>
          <w:rFonts w:ascii="Arial" w:hAnsi="Arial" w:cs="Arial"/>
        </w:rPr>
      </w:pPr>
    </w:p>
    <w:p w14:paraId="7C0A9B70" w14:textId="11953A4D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2. Gestión de alumnos</w:t>
      </w:r>
      <w:r>
        <w:rPr>
          <w:rFonts w:ascii="Arial" w:hAnsi="Arial" w:cs="Arial"/>
        </w:rPr>
        <w:t>: Accederás a la gestión de alumnos</w:t>
      </w:r>
    </w:p>
    <w:p w14:paraId="3DFA0383" w14:textId="77777777" w:rsidR="00E6346D" w:rsidRPr="00E6346D" w:rsidRDefault="00E6346D" w:rsidP="00E6346D">
      <w:pPr>
        <w:rPr>
          <w:rFonts w:ascii="Arial" w:hAnsi="Arial" w:cs="Arial"/>
        </w:rPr>
      </w:pPr>
    </w:p>
    <w:p w14:paraId="3B657AC1" w14:textId="655CE31D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3. Gestión de préstamos</w:t>
      </w:r>
      <w:r>
        <w:rPr>
          <w:rFonts w:ascii="Arial" w:hAnsi="Arial" w:cs="Arial"/>
        </w:rPr>
        <w:t>: Accederás a la gestión de préstamos</w:t>
      </w:r>
    </w:p>
    <w:p w14:paraId="3F230080" w14:textId="77777777" w:rsidR="00E6346D" w:rsidRPr="00E6346D" w:rsidRDefault="00E6346D" w:rsidP="00E6346D">
      <w:pPr>
        <w:rPr>
          <w:rFonts w:ascii="Arial" w:hAnsi="Arial" w:cs="Arial"/>
        </w:rPr>
      </w:pPr>
    </w:p>
    <w:p w14:paraId="3CD705CB" w14:textId="5F2F161E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4. Filtrar por alumno</w:t>
      </w:r>
      <w:r>
        <w:rPr>
          <w:rFonts w:ascii="Arial" w:hAnsi="Arial" w:cs="Arial"/>
        </w:rPr>
        <w:t>: Filtras por un alumno (te pide el DNI)</w:t>
      </w:r>
    </w:p>
    <w:p w14:paraId="200607AD" w14:textId="77777777" w:rsidR="00E6346D" w:rsidRPr="00E6346D" w:rsidRDefault="00E6346D" w:rsidP="00E6346D">
      <w:pPr>
        <w:rPr>
          <w:rFonts w:ascii="Arial" w:hAnsi="Arial" w:cs="Arial"/>
        </w:rPr>
      </w:pPr>
    </w:p>
    <w:p w14:paraId="226143E7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5. Quitar filtro de alumno</w:t>
      </w:r>
    </w:p>
    <w:p w14:paraId="0876B669" w14:textId="77777777" w:rsidR="00E6346D" w:rsidRPr="00E6346D" w:rsidRDefault="00E6346D" w:rsidP="00E6346D">
      <w:pPr>
        <w:rPr>
          <w:rFonts w:ascii="Arial" w:hAnsi="Arial" w:cs="Arial"/>
        </w:rPr>
      </w:pPr>
    </w:p>
    <w:p w14:paraId="4D40842E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0. Salir</w:t>
      </w:r>
    </w:p>
    <w:p w14:paraId="3F1BAEBB" w14:textId="77777777" w:rsidR="00E6346D" w:rsidRPr="00E6346D" w:rsidRDefault="00E6346D" w:rsidP="00E6346D">
      <w:pPr>
        <w:rPr>
          <w:rFonts w:ascii="Arial" w:hAnsi="Arial" w:cs="Arial"/>
        </w:rPr>
      </w:pPr>
    </w:p>
    <w:p w14:paraId="240B037E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Si filtras por alumno, todas las operaciones se centrarán en ese alumno concreto hasta quitar el filtro.</w:t>
      </w:r>
    </w:p>
    <w:p w14:paraId="5591BE28" w14:textId="77777777" w:rsidR="00E6346D" w:rsidRPr="00E6346D" w:rsidRDefault="00E6346D" w:rsidP="00E6346D">
      <w:pPr>
        <w:rPr>
          <w:rFonts w:ascii="Arial" w:hAnsi="Arial" w:cs="Arial"/>
        </w:rPr>
      </w:pPr>
    </w:p>
    <w:p w14:paraId="5338E603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4. Gestión de libros</w:t>
      </w:r>
    </w:p>
    <w:p w14:paraId="48DCE6FE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En este submenú podrás:</w:t>
      </w:r>
    </w:p>
    <w:p w14:paraId="5D96794F" w14:textId="77777777" w:rsidR="00E6346D" w:rsidRPr="00E6346D" w:rsidRDefault="00E6346D" w:rsidP="00E6346D">
      <w:pPr>
        <w:rPr>
          <w:rFonts w:ascii="Arial" w:hAnsi="Arial" w:cs="Arial"/>
        </w:rPr>
      </w:pPr>
    </w:p>
    <w:p w14:paraId="70B8C023" w14:textId="5FDE154C" w:rsid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  <w:noProof/>
          <w:lang w:eastAsia="es-ES"/>
        </w:rPr>
        <w:drawing>
          <wp:inline distT="0" distB="0" distL="0" distR="0" wp14:anchorId="04C5CC15" wp14:editId="33330358">
            <wp:extent cx="2619741" cy="1838582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FD51" w14:textId="77777777" w:rsidR="00E6346D" w:rsidRPr="00E6346D" w:rsidRDefault="00E6346D" w:rsidP="00E6346D">
      <w:pPr>
        <w:rPr>
          <w:rFonts w:ascii="Arial" w:hAnsi="Arial" w:cs="Arial"/>
        </w:rPr>
      </w:pPr>
    </w:p>
    <w:p w14:paraId="7AAFE2E4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lastRenderedPageBreak/>
        <w:t>Agregar libro: Introduce los datos del libro. El ISBN debe tener 10 o 13 dígitos sin guiones ni letras.</w:t>
      </w:r>
    </w:p>
    <w:p w14:paraId="48A03F7C" w14:textId="77777777" w:rsidR="00E6346D" w:rsidRPr="00E6346D" w:rsidRDefault="00E6346D" w:rsidP="00E6346D">
      <w:pPr>
        <w:rPr>
          <w:rFonts w:ascii="Arial" w:hAnsi="Arial" w:cs="Arial"/>
        </w:rPr>
      </w:pPr>
    </w:p>
    <w:p w14:paraId="46B05F39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Listar libros: Muestra todos los libros o solo los del alumno filtrado.</w:t>
      </w:r>
    </w:p>
    <w:p w14:paraId="7741EC1D" w14:textId="77777777" w:rsidR="00E6346D" w:rsidRPr="00E6346D" w:rsidRDefault="00E6346D" w:rsidP="00E6346D">
      <w:pPr>
        <w:rPr>
          <w:rFonts w:ascii="Arial" w:hAnsi="Arial" w:cs="Arial"/>
        </w:rPr>
      </w:pPr>
    </w:p>
    <w:p w14:paraId="370C0FA5" w14:textId="7168BD52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Modificar libro: Cambia los datos de un libro existente</w:t>
      </w:r>
      <w:r w:rsidR="001772B0">
        <w:rPr>
          <w:rFonts w:ascii="Arial" w:hAnsi="Arial" w:cs="Arial"/>
        </w:rPr>
        <w:t xml:space="preserve"> (Indicar ISBN)</w:t>
      </w:r>
      <w:r w:rsidRPr="00E6346D">
        <w:rPr>
          <w:rFonts w:ascii="Arial" w:hAnsi="Arial" w:cs="Arial"/>
        </w:rPr>
        <w:t>.</w:t>
      </w:r>
      <w:r w:rsidR="001772B0">
        <w:rPr>
          <w:rFonts w:ascii="Arial" w:hAnsi="Arial" w:cs="Arial"/>
        </w:rPr>
        <w:t xml:space="preserve"> </w:t>
      </w:r>
    </w:p>
    <w:p w14:paraId="64C0F133" w14:textId="77777777" w:rsidR="00E6346D" w:rsidRPr="00E6346D" w:rsidRDefault="00E6346D" w:rsidP="00E6346D">
      <w:pPr>
        <w:rPr>
          <w:rFonts w:ascii="Arial" w:hAnsi="Arial" w:cs="Arial"/>
        </w:rPr>
      </w:pPr>
    </w:p>
    <w:p w14:paraId="58F21D93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Eliminar libro: Borra un libro (solo si no está prestado).</w:t>
      </w:r>
    </w:p>
    <w:p w14:paraId="5B656765" w14:textId="77777777" w:rsidR="00E6346D" w:rsidRPr="00E6346D" w:rsidRDefault="00E6346D" w:rsidP="00E6346D">
      <w:pPr>
        <w:rPr>
          <w:rFonts w:ascii="Arial" w:hAnsi="Arial" w:cs="Arial"/>
        </w:rPr>
      </w:pPr>
    </w:p>
    <w:p w14:paraId="5C3C631C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5. Gestión de alumnos</w:t>
      </w:r>
    </w:p>
    <w:p w14:paraId="13B305B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En este submenú podrás:</w:t>
      </w:r>
    </w:p>
    <w:p w14:paraId="55EED71B" w14:textId="77777777" w:rsidR="00E6346D" w:rsidRPr="00E6346D" w:rsidRDefault="00E6346D" w:rsidP="00E6346D">
      <w:pPr>
        <w:rPr>
          <w:rFonts w:ascii="Arial" w:hAnsi="Arial" w:cs="Arial"/>
        </w:rPr>
      </w:pPr>
    </w:p>
    <w:p w14:paraId="46BF054B" w14:textId="7B61FFA4" w:rsidR="00E6346D" w:rsidRDefault="001772B0" w:rsidP="00E6346D">
      <w:pPr>
        <w:rPr>
          <w:rFonts w:ascii="Arial" w:hAnsi="Arial" w:cs="Arial"/>
        </w:rPr>
      </w:pPr>
      <w:r w:rsidRPr="001772B0">
        <w:rPr>
          <w:rFonts w:ascii="Arial" w:hAnsi="Arial" w:cs="Arial"/>
          <w:noProof/>
          <w:lang w:eastAsia="es-ES"/>
        </w:rPr>
        <w:drawing>
          <wp:inline distT="0" distB="0" distL="0" distR="0" wp14:anchorId="108A165D" wp14:editId="1C889B1F">
            <wp:extent cx="2572109" cy="17909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2518" w14:textId="77777777" w:rsidR="001772B0" w:rsidRPr="00E6346D" w:rsidRDefault="001772B0" w:rsidP="00E6346D">
      <w:pPr>
        <w:rPr>
          <w:rFonts w:ascii="Arial" w:hAnsi="Arial" w:cs="Arial"/>
        </w:rPr>
      </w:pPr>
    </w:p>
    <w:p w14:paraId="293AE9F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Agregar alumno: DNI debe tener 8 números y 1 letra mayúscula (</w:t>
      </w:r>
      <w:proofErr w:type="spellStart"/>
      <w:r w:rsidRPr="00E6346D">
        <w:rPr>
          <w:rFonts w:ascii="Arial" w:hAnsi="Arial" w:cs="Arial"/>
        </w:rPr>
        <w:t>ej</w:t>
      </w:r>
      <w:proofErr w:type="spellEnd"/>
      <w:r w:rsidRPr="00E6346D">
        <w:rPr>
          <w:rFonts w:ascii="Arial" w:hAnsi="Arial" w:cs="Arial"/>
        </w:rPr>
        <w:t>: 12345678A). El curso debe tener 1 número y 3 letras mayúsculas (</w:t>
      </w:r>
      <w:proofErr w:type="spellStart"/>
      <w:r w:rsidRPr="00E6346D">
        <w:rPr>
          <w:rFonts w:ascii="Arial" w:hAnsi="Arial" w:cs="Arial"/>
        </w:rPr>
        <w:t>ej</w:t>
      </w:r>
      <w:proofErr w:type="spellEnd"/>
      <w:r w:rsidRPr="00E6346D">
        <w:rPr>
          <w:rFonts w:ascii="Arial" w:hAnsi="Arial" w:cs="Arial"/>
        </w:rPr>
        <w:t>: 1ESO).</w:t>
      </w:r>
    </w:p>
    <w:p w14:paraId="542E426E" w14:textId="77777777" w:rsidR="00E6346D" w:rsidRPr="00E6346D" w:rsidRDefault="00E6346D" w:rsidP="00E6346D">
      <w:pPr>
        <w:rPr>
          <w:rFonts w:ascii="Arial" w:hAnsi="Arial" w:cs="Arial"/>
        </w:rPr>
      </w:pPr>
    </w:p>
    <w:p w14:paraId="0DB75B6B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Listar alumnos: Ver todos los alumnos o solo el filtrado.</w:t>
      </w:r>
    </w:p>
    <w:p w14:paraId="4E3AC919" w14:textId="77777777" w:rsidR="00E6346D" w:rsidRPr="00E6346D" w:rsidRDefault="00E6346D" w:rsidP="00E6346D">
      <w:pPr>
        <w:rPr>
          <w:rFonts w:ascii="Arial" w:hAnsi="Arial" w:cs="Arial"/>
        </w:rPr>
      </w:pPr>
    </w:p>
    <w:p w14:paraId="4041AAE2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Modificar alumno: Cambia el nombre o curso del alumno.</w:t>
      </w:r>
    </w:p>
    <w:p w14:paraId="32458209" w14:textId="77777777" w:rsidR="00E6346D" w:rsidRPr="00E6346D" w:rsidRDefault="00E6346D" w:rsidP="00E6346D">
      <w:pPr>
        <w:rPr>
          <w:rFonts w:ascii="Arial" w:hAnsi="Arial" w:cs="Arial"/>
        </w:rPr>
      </w:pPr>
    </w:p>
    <w:p w14:paraId="2F9A5642" w14:textId="30351D43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Eliminar alumno: Borra un alumno.</w:t>
      </w:r>
    </w:p>
    <w:p w14:paraId="4EEBE44A" w14:textId="77777777" w:rsidR="00E6346D" w:rsidRPr="00E6346D" w:rsidRDefault="00E6346D" w:rsidP="00E6346D">
      <w:pPr>
        <w:rPr>
          <w:rFonts w:ascii="Arial" w:hAnsi="Arial" w:cs="Arial"/>
        </w:rPr>
      </w:pPr>
    </w:p>
    <w:p w14:paraId="4AA1BB35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6. Gestión de préstamos</w:t>
      </w:r>
    </w:p>
    <w:p w14:paraId="3997AF4E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En este submenú podrás:</w:t>
      </w:r>
    </w:p>
    <w:p w14:paraId="0B2D0F04" w14:textId="77777777" w:rsidR="00E6346D" w:rsidRPr="00E6346D" w:rsidRDefault="00E6346D" w:rsidP="00E6346D">
      <w:pPr>
        <w:rPr>
          <w:rFonts w:ascii="Arial" w:hAnsi="Arial" w:cs="Arial"/>
        </w:rPr>
      </w:pPr>
    </w:p>
    <w:p w14:paraId="5AA5D176" w14:textId="151358EA" w:rsidR="00E6346D" w:rsidRDefault="004012B0" w:rsidP="00E6346D">
      <w:pPr>
        <w:rPr>
          <w:rFonts w:ascii="Arial" w:hAnsi="Arial" w:cs="Arial"/>
        </w:rPr>
      </w:pPr>
      <w:r w:rsidRPr="004012B0">
        <w:rPr>
          <w:rFonts w:ascii="Arial" w:hAnsi="Arial" w:cs="Arial"/>
          <w:noProof/>
          <w:lang w:eastAsia="es-ES"/>
        </w:rPr>
        <w:drawing>
          <wp:inline distT="0" distB="0" distL="0" distR="0" wp14:anchorId="77C24353" wp14:editId="729DC7CD">
            <wp:extent cx="2781688" cy="148610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6EBF" w14:textId="77777777" w:rsidR="004012B0" w:rsidRPr="00E6346D" w:rsidRDefault="004012B0" w:rsidP="00E6346D">
      <w:pPr>
        <w:rPr>
          <w:rFonts w:ascii="Arial" w:hAnsi="Arial" w:cs="Arial"/>
        </w:rPr>
      </w:pPr>
    </w:p>
    <w:p w14:paraId="266180DF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Prestar libro: Asigna un libro disponible a un alumno.</w:t>
      </w:r>
    </w:p>
    <w:p w14:paraId="0599BF29" w14:textId="77777777" w:rsidR="00E6346D" w:rsidRPr="00E6346D" w:rsidRDefault="00E6346D" w:rsidP="00E6346D">
      <w:pPr>
        <w:rPr>
          <w:rFonts w:ascii="Arial" w:hAnsi="Arial" w:cs="Arial"/>
        </w:rPr>
      </w:pPr>
    </w:p>
    <w:p w14:paraId="76473AB1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Devolver libro: Marca un libro como devuelto.</w:t>
      </w:r>
    </w:p>
    <w:p w14:paraId="25A39E59" w14:textId="77777777" w:rsidR="00E6346D" w:rsidRPr="00E6346D" w:rsidRDefault="00E6346D" w:rsidP="00E6346D">
      <w:pPr>
        <w:rPr>
          <w:rFonts w:ascii="Arial" w:hAnsi="Arial" w:cs="Arial"/>
        </w:rPr>
      </w:pPr>
    </w:p>
    <w:p w14:paraId="10FE9487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Listar préstamos: Muestra todos los préstamos o solo los del alumno filtrado.</w:t>
      </w:r>
    </w:p>
    <w:p w14:paraId="1194AA81" w14:textId="77777777" w:rsidR="00E6346D" w:rsidRPr="00E6346D" w:rsidRDefault="00E6346D" w:rsidP="00E6346D">
      <w:pPr>
        <w:rPr>
          <w:rFonts w:ascii="Arial" w:hAnsi="Arial" w:cs="Arial"/>
        </w:rPr>
      </w:pPr>
    </w:p>
    <w:p w14:paraId="0F5DD7D4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7. Filtrado por alumno</w:t>
      </w:r>
    </w:p>
    <w:p w14:paraId="1E2DA600" w14:textId="77777777" w:rsidR="00E6346D" w:rsidRPr="00E6346D" w:rsidRDefault="00E6346D" w:rsidP="00E6346D">
      <w:pPr>
        <w:rPr>
          <w:rFonts w:ascii="Arial" w:hAnsi="Arial" w:cs="Arial"/>
        </w:rPr>
      </w:pPr>
    </w:p>
    <w:p w14:paraId="58461A80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Filtrar por alumno: Introduce el DNI de un alumno para centrar la gestión en él.</w:t>
      </w:r>
    </w:p>
    <w:p w14:paraId="14738BCD" w14:textId="77777777" w:rsidR="00E6346D" w:rsidRPr="00E6346D" w:rsidRDefault="00E6346D" w:rsidP="00E6346D">
      <w:pPr>
        <w:rPr>
          <w:rFonts w:ascii="Arial" w:hAnsi="Arial" w:cs="Arial"/>
        </w:rPr>
      </w:pPr>
    </w:p>
    <w:p w14:paraId="2FC6EF25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Quitar filtro: Elimina el filtro y vuelve a ver todos los registros.</w:t>
      </w:r>
    </w:p>
    <w:p w14:paraId="7DD136B4" w14:textId="77777777" w:rsidR="00E6346D" w:rsidRPr="00E6346D" w:rsidRDefault="00E6346D" w:rsidP="00E6346D">
      <w:pPr>
        <w:rPr>
          <w:rFonts w:ascii="Arial" w:hAnsi="Arial" w:cs="Arial"/>
        </w:rPr>
      </w:pPr>
    </w:p>
    <w:p w14:paraId="5E2C968B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8. Reglas de validación</w:t>
      </w:r>
    </w:p>
    <w:p w14:paraId="6F9835C6" w14:textId="77777777" w:rsidR="00E6346D" w:rsidRPr="00E6346D" w:rsidRDefault="00E6346D" w:rsidP="00E6346D">
      <w:pPr>
        <w:rPr>
          <w:rFonts w:ascii="Arial" w:hAnsi="Arial" w:cs="Arial"/>
        </w:rPr>
      </w:pPr>
    </w:p>
    <w:p w14:paraId="3D53E09F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DNI: 8 números y 1 letra mayúscula (</w:t>
      </w:r>
      <w:proofErr w:type="spellStart"/>
      <w:r w:rsidRPr="00E6346D">
        <w:rPr>
          <w:rFonts w:ascii="Arial" w:hAnsi="Arial" w:cs="Arial"/>
        </w:rPr>
        <w:t>ej</w:t>
      </w:r>
      <w:proofErr w:type="spellEnd"/>
      <w:r w:rsidRPr="00E6346D">
        <w:rPr>
          <w:rFonts w:ascii="Arial" w:hAnsi="Arial" w:cs="Arial"/>
        </w:rPr>
        <w:t>: 12345678A).</w:t>
      </w:r>
    </w:p>
    <w:p w14:paraId="55DCF89F" w14:textId="77777777" w:rsidR="00E6346D" w:rsidRPr="00E6346D" w:rsidRDefault="00E6346D" w:rsidP="00E6346D">
      <w:pPr>
        <w:rPr>
          <w:rFonts w:ascii="Arial" w:hAnsi="Arial" w:cs="Arial"/>
        </w:rPr>
      </w:pPr>
    </w:p>
    <w:p w14:paraId="193AC2D5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Curso: 1 número y 3 letras mayúsculas (</w:t>
      </w:r>
      <w:proofErr w:type="spellStart"/>
      <w:r w:rsidRPr="00E6346D">
        <w:rPr>
          <w:rFonts w:ascii="Arial" w:hAnsi="Arial" w:cs="Arial"/>
        </w:rPr>
        <w:t>ej</w:t>
      </w:r>
      <w:proofErr w:type="spellEnd"/>
      <w:r w:rsidRPr="00E6346D">
        <w:rPr>
          <w:rFonts w:ascii="Arial" w:hAnsi="Arial" w:cs="Arial"/>
        </w:rPr>
        <w:t>: 1ESO).</w:t>
      </w:r>
    </w:p>
    <w:p w14:paraId="7E511B66" w14:textId="77777777" w:rsidR="00E6346D" w:rsidRPr="00E6346D" w:rsidRDefault="00E6346D" w:rsidP="00E6346D">
      <w:pPr>
        <w:rPr>
          <w:rFonts w:ascii="Arial" w:hAnsi="Arial" w:cs="Arial"/>
        </w:rPr>
      </w:pPr>
    </w:p>
    <w:p w14:paraId="089516D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ISBN: 10 o 13 dígitos numéricos, sin guiones ni letras.</w:t>
      </w:r>
    </w:p>
    <w:p w14:paraId="5A99D01B" w14:textId="77777777" w:rsidR="00E6346D" w:rsidRPr="00E6346D" w:rsidRDefault="00E6346D" w:rsidP="00E6346D">
      <w:pPr>
        <w:rPr>
          <w:rFonts w:ascii="Arial" w:hAnsi="Arial" w:cs="Arial"/>
        </w:rPr>
      </w:pPr>
    </w:p>
    <w:p w14:paraId="59D176C5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Campos obligatorios: No se permiten campos vacíos.</w:t>
      </w:r>
    </w:p>
    <w:p w14:paraId="53C65109" w14:textId="77777777" w:rsidR="00E6346D" w:rsidRPr="00E6346D" w:rsidRDefault="00E6346D" w:rsidP="00E6346D">
      <w:pPr>
        <w:rPr>
          <w:rFonts w:ascii="Arial" w:hAnsi="Arial" w:cs="Arial"/>
        </w:rPr>
      </w:pPr>
    </w:p>
    <w:p w14:paraId="7A1FAE91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Ejemplares: Debe ser un número entero positivo.</w:t>
      </w:r>
    </w:p>
    <w:p w14:paraId="1C98F707" w14:textId="3E368E25" w:rsidR="00E6346D" w:rsidRPr="00E6346D" w:rsidRDefault="00E6346D" w:rsidP="00E6346D">
      <w:pPr>
        <w:rPr>
          <w:rFonts w:ascii="Arial" w:hAnsi="Arial" w:cs="Arial"/>
        </w:rPr>
      </w:pPr>
    </w:p>
    <w:p w14:paraId="33498A4E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10. Salir y guardar</w:t>
      </w:r>
    </w:p>
    <w:p w14:paraId="55C06C6D" w14:textId="274BA61C" w:rsidR="003305C7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Al salir del sistema, todos los datos se guardan automáticamente en formato CSV en la carpeta datos/ del proyecto.</w:t>
      </w:r>
    </w:p>
    <w:p w14:paraId="724F2DE4" w14:textId="77777777" w:rsidR="003305C7" w:rsidRDefault="003305C7" w:rsidP="003305C7">
      <w:pPr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bookmarkStart w:id="188" w:name="_Toc49341895"/>
      <w:r>
        <w:rPr>
          <w:lang w:bidi="es-ES"/>
        </w:rPr>
        <w:br w:type="page"/>
      </w:r>
    </w:p>
    <w:p w14:paraId="223910D6" w14:textId="716CB456" w:rsidR="00CC65E4" w:rsidRPr="00253E43" w:rsidRDefault="00CC65E4" w:rsidP="00CC65E4">
      <w:pPr>
        <w:pStyle w:val="Ttulo1"/>
        <w:jc w:val="center"/>
        <w:rPr>
          <w:sz w:val="144"/>
          <w:szCs w:val="144"/>
          <w:lang w:bidi="es-ES"/>
        </w:rPr>
      </w:pPr>
      <w:bookmarkStart w:id="189" w:name="_Toc198889742"/>
      <w:bookmarkStart w:id="190" w:name="_Toc198889811"/>
      <w:r w:rsidRPr="00253E43">
        <w:rPr>
          <w:sz w:val="144"/>
          <w:szCs w:val="144"/>
          <w:lang w:bidi="es-ES"/>
        </w:rPr>
        <w:lastRenderedPageBreak/>
        <w:t>Anexos</w:t>
      </w:r>
      <w:bookmarkEnd w:id="188"/>
      <w:bookmarkEnd w:id="189"/>
      <w:bookmarkEnd w:id="190"/>
    </w:p>
    <w:sdt>
      <w:sdtPr>
        <w:rPr>
          <w:rFonts w:eastAsiaTheme="majorEastAsia" w:cstheme="majorBidi"/>
          <w:b/>
          <w:sz w:val="36"/>
          <w:szCs w:val="26"/>
        </w:rPr>
        <w:id w:val="-922714326"/>
        <w:placeholder>
          <w:docPart w:val="B1FC39B4680D46418E080AE783B654A1"/>
        </w:placeholder>
        <w15:appearance w15:val="hidden"/>
      </w:sdtPr>
      <w:sdtEndPr>
        <w:rPr>
          <w:rFonts w:eastAsiaTheme="minorEastAsia" w:cstheme="minorBidi"/>
          <w:sz w:val="24"/>
          <w:szCs w:val="24"/>
        </w:rPr>
      </w:sdtEndPr>
      <w:sdtContent>
        <w:p w14:paraId="02479E70" w14:textId="77777777" w:rsidR="00CC65E4" w:rsidRPr="00253E43" w:rsidRDefault="00CC65E4" w:rsidP="00CC65E4">
          <w:pPr>
            <w:spacing w:after="200"/>
            <w:jc w:val="left"/>
          </w:pPr>
        </w:p>
        <w:p w14:paraId="1095E71D" w14:textId="77777777" w:rsidR="00CC65E4" w:rsidRPr="00253E43" w:rsidRDefault="00CC65E4" w:rsidP="00CC65E4">
          <w:pPr>
            <w:spacing w:after="200"/>
            <w:jc w:val="left"/>
          </w:pPr>
          <w:r w:rsidRPr="00253E43">
            <w:br w:type="page"/>
          </w:r>
        </w:p>
        <w:p w14:paraId="123E17BA" w14:textId="03F2C292" w:rsidR="00BA7CCD" w:rsidRDefault="00733B48" w:rsidP="00BA7CCD">
          <w:pPr>
            <w:pStyle w:val="Ttulo2"/>
            <w:rPr>
              <w:b w:val="0"/>
            </w:rPr>
          </w:pPr>
          <w:bookmarkStart w:id="191" w:name="_Toc49341896"/>
          <w:bookmarkStart w:id="192" w:name="_Toc198889743"/>
          <w:bookmarkStart w:id="193" w:name="_Toc198889812"/>
          <w:r>
            <w:rPr>
              <w:b w:val="0"/>
            </w:rPr>
            <w:lastRenderedPageBreak/>
            <w:t xml:space="preserve">Formulario de </w:t>
          </w:r>
          <w:r w:rsidR="00BA7CCD">
            <w:rPr>
              <w:b w:val="0"/>
            </w:rPr>
            <w:t>contrato usado</w:t>
          </w:r>
          <w:bookmarkEnd w:id="191"/>
          <w:bookmarkEnd w:id="192"/>
          <w:bookmarkEnd w:id="193"/>
        </w:p>
        <w:p w14:paraId="3E48FA82" w14:textId="77777777" w:rsidR="00BA7CCD" w:rsidRDefault="00BA7CCD" w:rsidP="00BA7CCD">
          <w:pPr>
            <w:rPr>
              <w:noProof/>
            </w:rPr>
          </w:pPr>
        </w:p>
        <w:p w14:paraId="131EFD0F" w14:textId="7F040972" w:rsidR="00BA7CCD" w:rsidRPr="00BA7CCD" w:rsidRDefault="005C3240" w:rsidP="00BA7CCD">
          <w:r>
            <w:rPr>
              <w:noProof/>
              <w:lang w:eastAsia="es-ES"/>
            </w:rPr>
            <w:drawing>
              <wp:inline distT="0" distB="0" distL="0" distR="0" wp14:anchorId="34C98594" wp14:editId="09F27293">
                <wp:extent cx="5981700" cy="8569590"/>
                <wp:effectExtent l="0" t="0" r="0" b="317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286" cy="857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6D95BC7" w14:textId="4A8B58E9" w:rsidR="00CC65E4" w:rsidRDefault="00BA7CCD" w:rsidP="00CC65E4">
          <w:pPr>
            <w:pStyle w:val="Ttulo2"/>
            <w:rPr>
              <w:b w:val="0"/>
            </w:rPr>
          </w:pPr>
          <w:bookmarkStart w:id="194" w:name="_Toc198889744"/>
          <w:bookmarkStart w:id="195" w:name="_Toc198889813"/>
          <w:r>
            <w:rPr>
              <w:b w:val="0"/>
            </w:rPr>
            <w:lastRenderedPageBreak/>
            <w:t xml:space="preserve">Fichero exportado de </w:t>
          </w:r>
          <w:proofErr w:type="spellStart"/>
          <w:r>
            <w:rPr>
              <w:b w:val="0"/>
            </w:rPr>
            <w:t>Delphos</w:t>
          </w:r>
          <w:proofErr w:type="spellEnd"/>
          <w:r w:rsidR="00CC67A2">
            <w:rPr>
              <w:b w:val="0"/>
            </w:rPr>
            <w:t xml:space="preserve"> (alumnos)</w:t>
          </w:r>
          <w:bookmarkEnd w:id="194"/>
          <w:bookmarkEnd w:id="195"/>
        </w:p>
        <w:p w14:paraId="3A00BAE8" w14:textId="07C778CA" w:rsidR="00CC65E4" w:rsidRDefault="00961634" w:rsidP="00BA7CCD">
          <w:pPr>
            <w:spacing w:after="200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2EDFEC6C" wp14:editId="40293448">
                <wp:extent cx="6362700" cy="781050"/>
                <wp:effectExtent l="0" t="0" r="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81C1C62" w14:textId="77777777" w:rsidR="00961634" w:rsidRDefault="00BA7CCD" w:rsidP="00BA7CCD">
          <w:pPr>
            <w:spacing w:after="200"/>
          </w:pPr>
          <w:r>
            <w:t xml:space="preserve">CSV separado por comas (,) cualificado el nombre por comillas dobles (“). Los campos son: </w:t>
          </w:r>
        </w:p>
        <w:p w14:paraId="2D66B684" w14:textId="20770DB6" w:rsidR="00BA7CCD" w:rsidRPr="00253E43" w:rsidRDefault="00BA7CCD" w:rsidP="00BA7CCD">
          <w:pPr>
            <w:spacing w:after="200"/>
          </w:pPr>
          <w:r>
            <w:t>Alumno</w:t>
          </w:r>
          <w:r w:rsidR="00FB2DA4">
            <w:t xml:space="preserve"> (Apellidos, Nombre)</w:t>
          </w:r>
          <w:r>
            <w:t xml:space="preserve">, </w:t>
          </w:r>
          <w:proofErr w:type="spellStart"/>
          <w:r>
            <w:t>NumeroEscolar</w:t>
          </w:r>
          <w:proofErr w:type="spellEnd"/>
          <w:r>
            <w:t xml:space="preserve">, </w:t>
          </w:r>
          <w:proofErr w:type="spellStart"/>
          <w:r>
            <w:t>NumeroSolicitud</w:t>
          </w:r>
          <w:proofErr w:type="spellEnd"/>
          <w:r>
            <w:t xml:space="preserve">, </w:t>
          </w:r>
          <w:proofErr w:type="spellStart"/>
          <w:r>
            <w:t>FechaSolicitud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CursoAcadémico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ResultadoLibros</w:t>
          </w:r>
          <w:proofErr w:type="spellEnd"/>
          <w:r>
            <w:t xml:space="preserve">, </w:t>
          </w:r>
          <w:proofErr w:type="spellStart"/>
          <w:r>
            <w:t>ResultadoComedor</w:t>
          </w:r>
          <w:proofErr w:type="spellEnd"/>
          <w:r>
            <w:t xml:space="preserve">, Matriculado, </w:t>
          </w:r>
          <w:proofErr w:type="spellStart"/>
          <w:r>
            <w:t>TipoBecaLibros</w:t>
          </w:r>
          <w:proofErr w:type="spellEnd"/>
          <w:r>
            <w:t xml:space="preserve">, </w:t>
          </w:r>
          <w:proofErr w:type="spellStart"/>
          <w:r>
            <w:t>TipoBecaComedor</w:t>
          </w:r>
          <w:proofErr w:type="spellEnd"/>
        </w:p>
        <w:p w14:paraId="2030461A" w14:textId="77777777" w:rsidR="00925263" w:rsidRPr="00253E43" w:rsidRDefault="00925263" w:rsidP="00CC65E4"/>
        <w:p w14:paraId="76FE0B57" w14:textId="551C3B85" w:rsidR="00CC65E4" w:rsidRPr="00253E43" w:rsidRDefault="008E5637" w:rsidP="00CC65E4"/>
      </w:sdtContent>
    </w:sdt>
    <w:p w14:paraId="7EB29FCB" w14:textId="77777777" w:rsidR="0016695B" w:rsidRPr="00253E43" w:rsidRDefault="0016695B">
      <w:pPr>
        <w:spacing w:after="200"/>
        <w:jc w:val="left"/>
      </w:pPr>
      <w:r w:rsidRPr="00253E43">
        <w:br w:type="page"/>
      </w:r>
    </w:p>
    <w:p w14:paraId="25A91A0C" w14:textId="77777777" w:rsidR="0016695B" w:rsidRPr="00253E43" w:rsidRDefault="0016695B" w:rsidP="0016695B">
      <w:pPr>
        <w:pStyle w:val="Ttulo2"/>
        <w:rPr>
          <w:b w:val="0"/>
        </w:rPr>
      </w:pPr>
      <w:bookmarkStart w:id="196" w:name="_Toc49341898"/>
      <w:bookmarkStart w:id="197" w:name="_Toc198889745"/>
      <w:bookmarkStart w:id="198" w:name="_Toc198889814"/>
      <w:r w:rsidRPr="00253E43">
        <w:rPr>
          <w:b w:val="0"/>
        </w:rPr>
        <w:lastRenderedPageBreak/>
        <w:t>Ejemplo de formulario de satisfacción</w:t>
      </w:r>
      <w:bookmarkEnd w:id="196"/>
      <w:bookmarkEnd w:id="197"/>
      <w:bookmarkEnd w:id="198"/>
    </w:p>
    <w:p w14:paraId="6358F607" w14:textId="77777777" w:rsidR="00FB6768" w:rsidRPr="00253E43" w:rsidRDefault="00FB6768" w:rsidP="00FB6768">
      <w:r w:rsidRPr="00253E43">
        <w:t>Fecha:</w:t>
      </w:r>
    </w:p>
    <w:p w14:paraId="66E3692B" w14:textId="77777777" w:rsidR="00FB6768" w:rsidRPr="00253E43" w:rsidRDefault="00FB6768" w:rsidP="00FB676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2"/>
        <w:gridCol w:w="465"/>
        <w:gridCol w:w="404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</w:tblGrid>
      <w:tr w:rsidR="00FB6768" w:rsidRPr="00253E43" w14:paraId="2E2DF513" w14:textId="77777777" w:rsidTr="00675F24">
        <w:trPr>
          <w:gridAfter w:val="9"/>
          <w:wAfter w:w="2763" w:type="dxa"/>
        </w:trPr>
        <w:tc>
          <w:tcPr>
            <w:tcW w:w="2932" w:type="dxa"/>
            <w:shd w:val="clear" w:color="auto" w:fill="D9D9D9" w:themeFill="background1" w:themeFillShade="D9"/>
          </w:tcPr>
          <w:p w14:paraId="3D4695C6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869" w:type="dxa"/>
            <w:gridSpan w:val="2"/>
            <w:shd w:val="clear" w:color="auto" w:fill="D9D9D9" w:themeFill="background1" w:themeFillShade="D9"/>
          </w:tcPr>
          <w:p w14:paraId="57ECB022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B6768" w:rsidRPr="00253E43" w14:paraId="46BFB0B0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41FA2E2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465" w:type="dxa"/>
          </w:tcPr>
          <w:p w14:paraId="3CB88ECB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0F4AE1A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D3A92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2EA34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465" w:type="dxa"/>
          </w:tcPr>
          <w:p w14:paraId="2DF815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216F130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68A4F6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B0B26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465" w:type="dxa"/>
          </w:tcPr>
          <w:p w14:paraId="45CD317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BF0236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4FB5DD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315E6E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465" w:type="dxa"/>
          </w:tcPr>
          <w:p w14:paraId="6A492CA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443B820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5D982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A4C067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11A15C7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664715B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39995C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FA235B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1CF4178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B388D8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30C896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614068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594B3F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36E18ED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1C4EA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88BE21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496E07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D2EA6E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85BB05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A5D0FF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7F39827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C4E067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07974F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089E08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3476DD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F2318C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24C5A9F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E88DAD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033FF29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49B90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9CE9B2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763D7A1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2F82FA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EE09C07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3A1ACE2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622DC2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22643B0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A394F3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9044A38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6C7205C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6D54C5E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838759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88B13B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4A025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5ED7130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028A93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4654BB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A8096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1226BE6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362124F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5A746D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D15D4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197A1E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E4EEBA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472FEC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D56585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6487C32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571FF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038C136" w14:textId="77777777" w:rsidTr="00FB6768">
        <w:tc>
          <w:tcPr>
            <w:tcW w:w="6564" w:type="dxa"/>
            <w:gridSpan w:val="12"/>
          </w:tcPr>
          <w:p w14:paraId="7AA6132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0B5652E" w14:textId="77777777" w:rsidTr="00675F24">
        <w:tc>
          <w:tcPr>
            <w:tcW w:w="2932" w:type="dxa"/>
            <w:shd w:val="clear" w:color="auto" w:fill="D9D9D9" w:themeFill="background1" w:themeFillShade="D9"/>
          </w:tcPr>
          <w:p w14:paraId="2C5927EF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14:paraId="735DC434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404" w:type="dxa"/>
            <w:shd w:val="clear" w:color="auto" w:fill="D9D9D9" w:themeFill="background1" w:themeFillShade="D9"/>
          </w:tcPr>
          <w:p w14:paraId="6F3CEA8F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EFF70E7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89B189E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10C6945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42F7049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AF3498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5257C16A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BA3DA66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7FE3B3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379" w:type="dxa"/>
            <w:shd w:val="clear" w:color="auto" w:fill="D9D9D9" w:themeFill="background1" w:themeFillShade="D9"/>
          </w:tcPr>
          <w:p w14:paraId="5F31B338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10</w:t>
            </w:r>
          </w:p>
        </w:tc>
      </w:tr>
      <w:tr w:rsidR="00FB6768" w:rsidRPr="00253E43" w14:paraId="74C5A51E" w14:textId="77777777" w:rsidTr="00FB6768">
        <w:tc>
          <w:tcPr>
            <w:tcW w:w="2932" w:type="dxa"/>
          </w:tcPr>
          <w:p w14:paraId="19F7568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465" w:type="dxa"/>
          </w:tcPr>
          <w:p w14:paraId="40BF311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01CB141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CEEDA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B7F1E9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6C492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041B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226371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F1C41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A1AE3E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4A57F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5C2439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F9B1077" w14:textId="77777777" w:rsidTr="00FB6768">
        <w:tc>
          <w:tcPr>
            <w:tcW w:w="2932" w:type="dxa"/>
          </w:tcPr>
          <w:p w14:paraId="5D5C7917" w14:textId="77777777" w:rsidR="00FB6768" w:rsidRPr="00253E43" w:rsidRDefault="0072404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465" w:type="dxa"/>
          </w:tcPr>
          <w:p w14:paraId="3F9E57AC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3896460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809BE5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8D78E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07F093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491703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A8B3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96E592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960140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5EC193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1D8F5AC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0E2FEF" w14:textId="77777777" w:rsidTr="00FB6768">
        <w:tc>
          <w:tcPr>
            <w:tcW w:w="2932" w:type="dxa"/>
          </w:tcPr>
          <w:p w14:paraId="1AD35C3B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465" w:type="dxa"/>
          </w:tcPr>
          <w:p w14:paraId="3986035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653B44D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DCD18A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03817D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2F6492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D62092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5070EA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AC976D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DE0874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B23D4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35E4C2B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627C880" w14:textId="77777777" w:rsidTr="00FB6768">
        <w:tc>
          <w:tcPr>
            <w:tcW w:w="2932" w:type="dxa"/>
          </w:tcPr>
          <w:p w14:paraId="4F51B4AC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465" w:type="dxa"/>
          </w:tcPr>
          <w:p w14:paraId="0C8D03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8DD567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B279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3A983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6EE06B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837B2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3198D9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5AD48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598B2C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E0F9E2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08328BB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53F8A5B0" w14:textId="77777777" w:rsidTr="00FB6768">
        <w:tc>
          <w:tcPr>
            <w:tcW w:w="2932" w:type="dxa"/>
          </w:tcPr>
          <w:p w14:paraId="0F438D20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465" w:type="dxa"/>
          </w:tcPr>
          <w:p w14:paraId="2D89C81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9CCD39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1DD65F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59EDF4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AE9438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D028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9A103A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1172E2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152AFB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C2BCAA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470989C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BC79C0" w14:textId="77777777" w:rsidTr="00FB6768">
        <w:tc>
          <w:tcPr>
            <w:tcW w:w="2932" w:type="dxa"/>
          </w:tcPr>
          <w:p w14:paraId="04F92277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465" w:type="dxa"/>
          </w:tcPr>
          <w:p w14:paraId="64ABD45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2EFD244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064C2F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498EA3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5DB09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A4D9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D4AFE2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0459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EFA074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8F5FB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2FB097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6AD31A89" w14:textId="77777777" w:rsidTr="00C54139">
        <w:tc>
          <w:tcPr>
            <w:tcW w:w="6564" w:type="dxa"/>
            <w:gridSpan w:val="12"/>
          </w:tcPr>
          <w:p w14:paraId="6D979244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0C734436" w14:textId="77777777" w:rsidTr="00C54139">
        <w:tc>
          <w:tcPr>
            <w:tcW w:w="6564" w:type="dxa"/>
            <w:gridSpan w:val="12"/>
          </w:tcPr>
          <w:p w14:paraId="3FADDFE6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Comentarios:</w:t>
            </w:r>
          </w:p>
        </w:tc>
      </w:tr>
      <w:tr w:rsidR="00675F24" w:rsidRPr="00253E43" w14:paraId="1583371E" w14:textId="77777777" w:rsidTr="00C54139">
        <w:tc>
          <w:tcPr>
            <w:tcW w:w="6564" w:type="dxa"/>
            <w:gridSpan w:val="12"/>
          </w:tcPr>
          <w:p w14:paraId="3D0C944C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26A208CB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31381DC7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50DB2073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178CEB9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129F34C0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0B75D4E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65E63774" w14:textId="77777777" w:rsidR="0016695B" w:rsidRPr="00253E43" w:rsidRDefault="0016695B" w:rsidP="0016695B"/>
    <w:p w14:paraId="4BEA37A7" w14:textId="77777777" w:rsidR="00946BF6" w:rsidRDefault="00946BF6">
      <w:pPr>
        <w:spacing w:after="200"/>
        <w:jc w:val="left"/>
      </w:pPr>
      <w:r>
        <w:br w:type="page"/>
      </w:r>
    </w:p>
    <w:p w14:paraId="7365EBB0" w14:textId="3380AE73" w:rsidR="00946BF6" w:rsidRDefault="00946BF6" w:rsidP="00946BF6">
      <w:pPr>
        <w:pStyle w:val="Ttulo2"/>
        <w:rPr>
          <w:b w:val="0"/>
        </w:rPr>
      </w:pPr>
      <w:bookmarkStart w:id="199" w:name="_Toc198889746"/>
      <w:bookmarkStart w:id="200" w:name="_Toc198889815"/>
      <w:r>
        <w:rPr>
          <w:b w:val="0"/>
        </w:rPr>
        <w:lastRenderedPageBreak/>
        <w:t>Datos de prueba</w:t>
      </w:r>
      <w:bookmarkEnd w:id="199"/>
      <w:bookmarkEnd w:id="200"/>
    </w:p>
    <w:p w14:paraId="1F854E81" w14:textId="704B78F5" w:rsidR="002F4FBB" w:rsidRDefault="002F4FBB">
      <w:pPr>
        <w:spacing w:after="200"/>
        <w:jc w:val="left"/>
      </w:pPr>
      <w:r>
        <w:object w:dxaOrig="1520" w:dyaOrig="988" w14:anchorId="1A6C5368">
          <v:shape id="_x0000_i1030" type="#_x0000_t75" style="width:75.75pt;height:49.5pt" o:ole="">
            <v:imagedata r:id="rId55" o:title=""/>
          </v:shape>
          <o:OLEObject Type="Embed" ProgID="Excel.SheetMacroEnabled.12" ShapeID="_x0000_i1030" DrawAspect="Icon" ObjectID="_1809502482" r:id="rId56"/>
        </w:object>
      </w:r>
      <w:r>
        <w:object w:dxaOrig="1520" w:dyaOrig="988" w14:anchorId="570CF0DE">
          <v:shape id="_x0000_i1031" type="#_x0000_t75" style="width:75.75pt;height:49.5pt" o:ole="">
            <v:imagedata r:id="rId57" o:title=""/>
          </v:shape>
          <o:OLEObject Type="Embed" ProgID="Excel.SheetMacroEnabled.12" ShapeID="_x0000_i1031" DrawAspect="Icon" ObjectID="_1809502483" r:id="rId58"/>
        </w:object>
      </w:r>
      <w:r>
        <w:object w:dxaOrig="1520" w:dyaOrig="988" w14:anchorId="5A463B15">
          <v:shape id="_x0000_i1032" type="#_x0000_t75" style="width:75.75pt;height:49.5pt" o:ole="">
            <v:imagedata r:id="rId59" o:title=""/>
          </v:shape>
          <o:OLEObject Type="Embed" ProgID="Excel.SheetMacroEnabled.12" ShapeID="_x0000_i1032" DrawAspect="Icon" ObjectID="_1809502484" r:id="rId60"/>
        </w:object>
      </w:r>
    </w:p>
    <w:p w14:paraId="7E904571" w14:textId="14B933CD" w:rsidR="003C536F" w:rsidRDefault="002F4FBB">
      <w:pPr>
        <w:spacing w:after="200"/>
        <w:jc w:val="left"/>
      </w:pPr>
      <w:r>
        <w:object w:dxaOrig="1520" w:dyaOrig="988" w14:anchorId="7802C346">
          <v:shape id="_x0000_i1033" type="#_x0000_t75" style="width:75.75pt;height:49.5pt" o:ole="">
            <v:imagedata r:id="rId61" o:title=""/>
          </v:shape>
          <o:OLEObject Type="Embed" ProgID="Excel.SheetMacroEnabled.12" ShapeID="_x0000_i1033" DrawAspect="Icon" ObjectID="_1809502485" r:id="rId62"/>
        </w:object>
      </w:r>
      <w:r>
        <w:object w:dxaOrig="1520" w:dyaOrig="988" w14:anchorId="2004FD11">
          <v:shape id="_x0000_i1034" type="#_x0000_t75" style="width:75.75pt;height:49.5pt" o:ole="">
            <v:imagedata r:id="rId63" o:title=""/>
          </v:shape>
          <o:OLEObject Type="Embed" ProgID="Excel.SheetMacroEnabled.12" ShapeID="_x0000_i1034" DrawAspect="Icon" ObjectID="_1809502486" r:id="rId64"/>
        </w:object>
      </w:r>
      <w:r>
        <w:object w:dxaOrig="1520" w:dyaOrig="988" w14:anchorId="7D5B3FFB">
          <v:shape id="_x0000_i1035" type="#_x0000_t75" style="width:75.75pt;height:49.5pt" o:ole="">
            <v:imagedata r:id="rId65" o:title=""/>
          </v:shape>
          <o:OLEObject Type="Embed" ProgID="Excel.SheetMacroEnabled.12" ShapeID="_x0000_i1035" DrawAspect="Icon" ObjectID="_1809502487" r:id="rId66"/>
        </w:object>
      </w:r>
    </w:p>
    <w:p w14:paraId="745A5292" w14:textId="3F470115" w:rsidR="002F4FBB" w:rsidRDefault="002F4FBB">
      <w:pPr>
        <w:spacing w:after="200"/>
        <w:jc w:val="left"/>
      </w:pPr>
    </w:p>
    <w:p w14:paraId="7FC4F875" w14:textId="77777777" w:rsidR="003C536F" w:rsidRDefault="003C536F" w:rsidP="003C536F">
      <w:pPr>
        <w:pStyle w:val="TtuloTDC"/>
        <w:rPr>
          <w:color w:val="auto"/>
        </w:rPr>
      </w:pPr>
      <w:r>
        <w:rPr>
          <w:color w:val="auto"/>
        </w:rPr>
        <w:t>Tabla de c</w:t>
      </w:r>
      <w:r w:rsidRPr="00253E43">
        <w:rPr>
          <w:color w:val="auto"/>
        </w:rPr>
        <w:t>ontenido</w:t>
      </w:r>
      <w:r>
        <w:rPr>
          <w:color w:val="auto"/>
        </w:rPr>
        <w:t xml:space="preserve"> extendida</w:t>
      </w:r>
    </w:p>
    <w:p w14:paraId="617A1A28" w14:textId="501DD217" w:rsidR="00E61488" w:rsidRDefault="003C536F">
      <w:pPr>
        <w:pStyle w:val="TDC1"/>
        <w:rPr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\h \z \u </w:instrText>
      </w:r>
      <w:r>
        <w:rPr>
          <w:lang w:eastAsia="es-ES"/>
        </w:rPr>
        <w:fldChar w:fldCharType="separate"/>
      </w:r>
      <w:hyperlink w:anchor="_Toc198889748" w:history="1">
        <w:r w:rsidR="00E61488" w:rsidRPr="00DF376D">
          <w:rPr>
            <w:rStyle w:val="Hipervnculo"/>
            <w:noProof/>
            <w:lang w:bidi="es-ES"/>
          </w:rPr>
          <w:t>Estudio inicial de l</w:t>
        </w:r>
        <w:r w:rsidR="00E61488" w:rsidRPr="00DF376D">
          <w:rPr>
            <w:rStyle w:val="Hipervnculo"/>
            <w:noProof/>
            <w:lang w:bidi="es-ES"/>
          </w:rPr>
          <w:t>a</w:t>
        </w:r>
        <w:r w:rsidR="00E61488" w:rsidRPr="00DF376D">
          <w:rPr>
            <w:rStyle w:val="Hipervnculo"/>
            <w:noProof/>
            <w:lang w:bidi="es-ES"/>
          </w:rPr>
          <w:t xml:space="preserve"> aplicación</w:t>
        </w:r>
        <w:r w:rsidR="00E61488">
          <w:rPr>
            <w:noProof/>
            <w:webHidden/>
          </w:rPr>
          <w:tab/>
        </w:r>
        <w:r w:rsidR="00E61488">
          <w:rPr>
            <w:noProof/>
            <w:webHidden/>
          </w:rPr>
          <w:fldChar w:fldCharType="begin"/>
        </w:r>
        <w:r w:rsidR="00E61488">
          <w:rPr>
            <w:noProof/>
            <w:webHidden/>
          </w:rPr>
          <w:instrText xml:space="preserve"> PAGEREF _Toc198889748 \h </w:instrText>
        </w:r>
        <w:r w:rsidR="00E61488">
          <w:rPr>
            <w:noProof/>
            <w:webHidden/>
          </w:rPr>
        </w:r>
        <w:r w:rsidR="00E61488">
          <w:rPr>
            <w:noProof/>
            <w:webHidden/>
          </w:rPr>
          <w:fldChar w:fldCharType="separate"/>
        </w:r>
        <w:r w:rsidR="00E61488">
          <w:rPr>
            <w:noProof/>
            <w:webHidden/>
          </w:rPr>
          <w:t>5</w:t>
        </w:r>
        <w:r w:rsidR="00E61488">
          <w:rPr>
            <w:noProof/>
            <w:webHidden/>
          </w:rPr>
          <w:fldChar w:fldCharType="end"/>
        </w:r>
      </w:hyperlink>
    </w:p>
    <w:p w14:paraId="244A698B" w14:textId="51CDE79E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49" w:history="1">
        <w:r w:rsidRPr="00DF376D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BFBA62" w14:textId="6E5CD041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50" w:history="1">
        <w:r w:rsidRPr="00DF376D">
          <w:rPr>
            <w:rStyle w:val="Hipervnculo"/>
            <w:noProof/>
          </w:rPr>
          <w:t>Análisis de posibilidades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5E26FB" w14:textId="2CFD2451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51" w:history="1">
        <w:r w:rsidRPr="00DF376D">
          <w:rPr>
            <w:rStyle w:val="Hipervnculo"/>
            <w:noProof/>
          </w:rPr>
          <w:t>Uso de una hoja Excel /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0A3BCF" w14:textId="56552442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52" w:history="1">
        <w:r w:rsidRPr="00DF376D">
          <w:rPr>
            <w:rStyle w:val="Hipervnculo"/>
            <w:noProof/>
          </w:rPr>
          <w:t>Uso de una Base de datos y programación de la misma (Access)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A538C2" w14:textId="5DF4C6C0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53" w:history="1">
        <w:r w:rsidRPr="00DF376D">
          <w:rPr>
            <w:rStyle w:val="Hipervnculo"/>
            <w:noProof/>
          </w:rPr>
          <w:t>Creación de una aplicación propia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7F4C08" w14:textId="34BAEA45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54" w:history="1">
        <w:r w:rsidRPr="00DF376D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94BBC6" w14:textId="729FFAAF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55" w:history="1">
        <w:r w:rsidRPr="00DF376D">
          <w:rPr>
            <w:rStyle w:val="Hipervnculo"/>
            <w:noProof/>
          </w:rPr>
          <w:t>Requerimientos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F49836" w14:textId="3E3A95D2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56" w:history="1">
        <w:r w:rsidRPr="00DF376D">
          <w:rPr>
            <w:rStyle w:val="Hipervnculo"/>
            <w:noProof/>
          </w:rPr>
          <w:t>Requerimientos software y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801E11" w14:textId="13CABC85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57" w:history="1">
        <w:r w:rsidRPr="00DF376D">
          <w:rPr>
            <w:rStyle w:val="Hipervnculo"/>
            <w:noProof/>
          </w:rPr>
          <w:t>Estudio de viabilidad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0E52D5" w14:textId="0562A945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58" w:history="1">
        <w:r w:rsidRPr="00DF376D">
          <w:rPr>
            <w:rStyle w:val="Hipervnculo"/>
            <w:noProof/>
          </w:rPr>
          <w:t>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8C9B5C" w14:textId="363B270B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59" w:history="1">
        <w:r w:rsidRPr="00DF376D">
          <w:rPr>
            <w:rStyle w:val="Hipervnculo"/>
            <w:noProof/>
          </w:rPr>
          <w:t>Económica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30D411" w14:textId="74BD0653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60" w:history="1">
        <w:r w:rsidRPr="00DF376D">
          <w:rPr>
            <w:rStyle w:val="Hipervnculo"/>
            <w:noProof/>
          </w:rPr>
          <w:t>Operativa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445A22" w14:textId="70967BCB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61" w:history="1">
        <w:r w:rsidRPr="00DF376D">
          <w:rPr>
            <w:rStyle w:val="Hipervnculo"/>
            <w:noProof/>
          </w:rPr>
          <w:t>Legal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42888C" w14:textId="4AD78DFA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62" w:history="1">
        <w:r w:rsidRPr="00DF376D">
          <w:rPr>
            <w:rStyle w:val="Hipervnculo"/>
            <w:noProof/>
          </w:rPr>
          <w:t>Planificación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7D0D32" w14:textId="10015FE8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63" w:history="1">
        <w:r w:rsidRPr="00DF376D">
          <w:rPr>
            <w:rStyle w:val="Hipervnculo"/>
            <w:noProof/>
          </w:rPr>
          <w:t>Secuenciación de las fases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7002B1" w14:textId="5FBD211F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64" w:history="1">
        <w:r w:rsidRPr="00DF376D">
          <w:rPr>
            <w:rStyle w:val="Hipervnculo"/>
            <w:noProof/>
          </w:rPr>
          <w:t>Planificación de recursos y tiempos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241DBD" w14:textId="52F6BF54" w:rsidR="00E61488" w:rsidRDefault="00E61488">
      <w:pPr>
        <w:pStyle w:val="TDC1"/>
        <w:rPr>
          <w:noProof/>
          <w:sz w:val="22"/>
          <w:szCs w:val="22"/>
          <w:lang w:eastAsia="es-ES"/>
        </w:rPr>
      </w:pPr>
      <w:hyperlink w:anchor="_Toc198889765" w:history="1">
        <w:r w:rsidRPr="00DF376D">
          <w:rPr>
            <w:rStyle w:val="Hipervnculo"/>
            <w:noProof/>
            <w:lang w:bidi="es-ES"/>
          </w:rPr>
          <w:t>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95A28C" w14:textId="231BFDCD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66" w:history="1">
        <w:r w:rsidRPr="00DF376D">
          <w:rPr>
            <w:rStyle w:val="Hipervnculo"/>
            <w:noProof/>
          </w:rPr>
          <w:t>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8981E4" w14:textId="342AFA76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67" w:history="1">
        <w:r w:rsidRPr="00DF376D">
          <w:rPr>
            <w:rStyle w:val="Hipervnculo"/>
            <w:noProof/>
          </w:rPr>
          <w:t>Carga de datos (RF1 RF2)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48E80A" w14:textId="36F21D41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68" w:history="1">
        <w:r w:rsidRPr="00DF376D">
          <w:rPr>
            <w:rStyle w:val="Hipervnculo"/>
            <w:noProof/>
          </w:rPr>
          <w:t>Gestión alumnos (RF3)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FA8F44" w14:textId="59B335E7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69" w:history="1">
        <w:r w:rsidRPr="00DF376D">
          <w:rPr>
            <w:rStyle w:val="Hipervnculo"/>
            <w:noProof/>
          </w:rPr>
          <w:t>Gestión prestamos (RF4 RF6)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56F00F" w14:textId="6043C266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70" w:history="1">
        <w:r w:rsidRPr="00DF376D">
          <w:rPr>
            <w:rStyle w:val="Hipervnculo"/>
            <w:noProof/>
          </w:rPr>
          <w:t>Gestión listados (RF7 RF8)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442671" w14:textId="62746084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71" w:history="1">
        <w:r w:rsidRPr="00DF376D">
          <w:rPr>
            <w:rStyle w:val="Hipervnculo"/>
            <w:noProof/>
          </w:rPr>
          <w:t>Preservar los datos (RF9 RF10)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83C9B2" w14:textId="0F2558DF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72" w:history="1">
        <w:r w:rsidRPr="00DF376D">
          <w:rPr>
            <w:rStyle w:val="Hipervnculo"/>
            <w:noProof/>
          </w:rPr>
          <w:t>Descripción de los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DD62E5" w14:textId="2E241C41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73" w:history="1">
        <w:r w:rsidRPr="00DF376D">
          <w:rPr>
            <w:rStyle w:val="Hipervnculo"/>
            <w:noProof/>
          </w:rPr>
          <w:t>Carga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27ABA2" w14:textId="5B88BC84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74" w:history="1">
        <w:r w:rsidRPr="00DF376D">
          <w:rPr>
            <w:rStyle w:val="Hipervnculo"/>
            <w:noProof/>
          </w:rPr>
          <w:t>Gestión de alumnos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1F0216B" w14:textId="75C7D9DF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75" w:history="1">
        <w:r w:rsidRPr="00DF376D">
          <w:rPr>
            <w:rStyle w:val="Hipervnculo"/>
            <w:noProof/>
          </w:rPr>
          <w:t>Gestión de prestamos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3EEF39" w14:textId="06AD0081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76" w:history="1">
        <w:r w:rsidRPr="00DF376D">
          <w:rPr>
            <w:rStyle w:val="Hipervnculo"/>
            <w:noProof/>
          </w:rPr>
          <w:t>Gestión de listados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6C2004" w14:textId="2D2FC23D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77" w:history="1">
        <w:r w:rsidRPr="00DF376D">
          <w:rPr>
            <w:rStyle w:val="Hipervnculo"/>
            <w:noProof/>
          </w:rPr>
          <w:t>Preservar los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153024" w14:textId="1E962523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78" w:history="1">
        <w:r w:rsidRPr="00DF376D">
          <w:rPr>
            <w:rStyle w:val="Hipervnculo"/>
            <w:noProof/>
          </w:rPr>
          <w:t>Diagrama Conceptual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E4A421" w14:textId="3D659660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79" w:history="1">
        <w:r w:rsidRPr="00DF376D">
          <w:rPr>
            <w:rStyle w:val="Hipervnculo"/>
            <w:noProof/>
          </w:rPr>
          <w:t>Diagrama de clases (diccionario de datos)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7951AB" w14:textId="362193B3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80" w:history="1">
        <w:r w:rsidRPr="00DF376D">
          <w:rPr>
            <w:rStyle w:val="Hipervnculo"/>
            <w:noProof/>
          </w:rPr>
          <w:t>Diagrama de actividades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3ED221" w14:textId="06D4D476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81" w:history="1">
        <w:r w:rsidRPr="00DF376D">
          <w:rPr>
            <w:rStyle w:val="Hipervnculo"/>
            <w:noProof/>
          </w:rPr>
          <w:t>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1020FD" w14:textId="5E9B6134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82" w:history="1">
        <w:r w:rsidRPr="00DF376D">
          <w:rPr>
            <w:rStyle w:val="Hipervnculo"/>
            <w:noProof/>
          </w:rPr>
          <w:t>Carga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CCE846B" w14:textId="14BC4845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83" w:history="1">
        <w:r w:rsidRPr="00DF376D">
          <w:rPr>
            <w:rStyle w:val="Hipervnculo"/>
            <w:noProof/>
          </w:rPr>
          <w:t>Gestión de alumnos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9BAD61D" w14:textId="0282D16E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84" w:history="1">
        <w:r w:rsidRPr="00DF376D">
          <w:rPr>
            <w:rStyle w:val="Hipervnculo"/>
            <w:noProof/>
          </w:rPr>
          <w:t>Gestión de préstamos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B4D6D2" w14:textId="17697718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85" w:history="1">
        <w:r w:rsidRPr="00DF376D">
          <w:rPr>
            <w:rStyle w:val="Hipervnculo"/>
            <w:noProof/>
          </w:rPr>
          <w:t>Gestión de listados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A230A5" w14:textId="75F2542D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86" w:history="1">
        <w:r w:rsidRPr="00DF376D">
          <w:rPr>
            <w:rStyle w:val="Hipervnculo"/>
            <w:noProof/>
          </w:rPr>
          <w:t>Preservar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4311B9D" w14:textId="12FA0606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87" w:history="1">
        <w:r w:rsidRPr="00DF376D">
          <w:rPr>
            <w:rStyle w:val="Hipervnculo"/>
            <w:noProof/>
          </w:rPr>
          <w:t>Esquema Entidad / Relación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AFCF833" w14:textId="29A3A6D0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88" w:history="1">
        <w:r w:rsidRPr="00DF376D">
          <w:rPr>
            <w:rStyle w:val="Hipervnculo"/>
            <w:noProof/>
          </w:rPr>
          <w:t>Modelo relacional y normalización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5CAB624" w14:textId="290ABA20" w:rsidR="00E61488" w:rsidRDefault="00E61488">
      <w:pPr>
        <w:pStyle w:val="TDC1"/>
        <w:rPr>
          <w:noProof/>
          <w:sz w:val="22"/>
          <w:szCs w:val="22"/>
          <w:lang w:eastAsia="es-ES"/>
        </w:rPr>
      </w:pPr>
      <w:hyperlink w:anchor="_Toc198889789" w:history="1">
        <w:r w:rsidRPr="00DF376D">
          <w:rPr>
            <w:rStyle w:val="Hipervnculo"/>
            <w:noProof/>
          </w:rPr>
          <w:t>Diseño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CBA2F10" w14:textId="701B7B6B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90" w:history="1">
        <w:r w:rsidRPr="00DF376D">
          <w:rPr>
            <w:rStyle w:val="Hipervnculo"/>
            <w:noProof/>
          </w:rPr>
          <w:t>Diseño físico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DAC4431" w14:textId="07CC242A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91" w:history="1">
        <w:r w:rsidRPr="00DF376D">
          <w:rPr>
            <w:rStyle w:val="Hipervnculo"/>
            <w:noProof/>
          </w:rPr>
          <w:t>Sql de creación (MySQL)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4C0DB4C" w14:textId="7125F4AE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92" w:history="1">
        <w:r w:rsidRPr="00DF376D">
          <w:rPr>
            <w:rStyle w:val="Hipervnculo"/>
            <w:noProof/>
          </w:rPr>
          <w:t>Estructura de almacenamiento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5A9E819" w14:textId="0A960188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93" w:history="1">
        <w:r w:rsidRPr="00DF376D">
          <w:rPr>
            <w:rStyle w:val="Hipervnculo"/>
            <w:noProof/>
          </w:rPr>
          <w:t>Diseño de procedimientos especiales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239D9BB" w14:textId="065AB46A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94" w:history="1">
        <w:r w:rsidRPr="00DF376D">
          <w:rPr>
            <w:rStyle w:val="Hipervnculo"/>
            <w:noProof/>
          </w:rPr>
          <w:t>Configuración de la aplicación.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0629BD3" w14:textId="4BFAE22B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95" w:history="1">
        <w:r w:rsidRPr="00DF376D">
          <w:rPr>
            <w:rStyle w:val="Hipervnculo"/>
            <w:noProof/>
          </w:rPr>
          <w:t>Estructura del fichero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200ACAB" w14:textId="758DC295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96" w:history="1">
        <w:r w:rsidRPr="00DF376D">
          <w:rPr>
            <w:rStyle w:val="Hipervnculo"/>
            <w:noProof/>
          </w:rPr>
          <w:t>Diseño de la estructura de clases y librerías (diagrama de clases)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EED03BE" w14:textId="1E900C4A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797" w:history="1">
        <w:r w:rsidRPr="00DF376D">
          <w:rPr>
            <w:rStyle w:val="Hipervnculo"/>
            <w:noProof/>
          </w:rPr>
          <w:t>Diseño de la interfaz gráfica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5B5619E" w14:textId="39FB8822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98" w:history="1">
        <w:r w:rsidRPr="00DF376D">
          <w:rPr>
            <w:rStyle w:val="Hipervnculo"/>
            <w:noProof/>
          </w:rPr>
          <w:t>Diseño de movimiento de ventanas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A6EE32F" w14:textId="5CF0E05C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799" w:history="1">
        <w:r w:rsidRPr="00DF376D">
          <w:rPr>
            <w:rStyle w:val="Hipervnculo"/>
            <w:noProof/>
          </w:rPr>
          <w:t>Diseño de las ventanas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B0E546C" w14:textId="7B048432" w:rsidR="00E61488" w:rsidRDefault="00E61488">
      <w:pPr>
        <w:pStyle w:val="TDC1"/>
        <w:rPr>
          <w:noProof/>
          <w:sz w:val="22"/>
          <w:szCs w:val="22"/>
          <w:lang w:eastAsia="es-ES"/>
        </w:rPr>
      </w:pPr>
      <w:hyperlink w:anchor="_Toc198889800" w:history="1">
        <w:r w:rsidRPr="00DF376D">
          <w:rPr>
            <w:rStyle w:val="Hipervnculo"/>
            <w:noProof/>
          </w:rPr>
          <w:t>Implementar 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FC97E9E" w14:textId="141465D6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801" w:history="1">
        <w:r w:rsidRPr="00DF376D">
          <w:rPr>
            <w:rStyle w:val="Hipervnculo"/>
            <w:noProof/>
          </w:rPr>
          <w:t>Indicadores de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00B1C89" w14:textId="30B97448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802" w:history="1">
        <w:r w:rsidRPr="00DF376D">
          <w:rPr>
            <w:rStyle w:val="Hipervnculo"/>
            <w:noProof/>
          </w:rPr>
          <w:t>Elaboración de una batería de pruebas para detectar errores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55282E6" w14:textId="25F42DA6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803" w:history="1">
        <w:r w:rsidRPr="00DF376D">
          <w:rPr>
            <w:rStyle w:val="Hipervnculo"/>
            <w:noProof/>
          </w:rPr>
          <w:t>Evaluación y solución de incidencias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9745DD6" w14:textId="09F5CA70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804" w:history="1">
        <w:r w:rsidRPr="00DF376D">
          <w:rPr>
            <w:rStyle w:val="Hipervnculo"/>
            <w:noProof/>
          </w:rPr>
          <w:t>Evaluación y seguimiento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040C1FF" w14:textId="6AB65BFB" w:rsidR="00E61488" w:rsidRDefault="00E61488">
      <w:pPr>
        <w:pStyle w:val="TDC1"/>
        <w:rPr>
          <w:noProof/>
          <w:sz w:val="22"/>
          <w:szCs w:val="22"/>
          <w:lang w:eastAsia="es-ES"/>
        </w:rPr>
      </w:pPr>
      <w:hyperlink w:anchor="_Toc198889805" w:history="1">
        <w:r w:rsidRPr="00DF376D">
          <w:rPr>
            <w:rStyle w:val="Hipervnculo"/>
            <w:noProof/>
          </w:rPr>
          <w:t>Implantación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F5F12A7" w14:textId="6AB348AF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806" w:history="1">
        <w:r w:rsidRPr="00DF376D">
          <w:rPr>
            <w:rStyle w:val="Hipervnculo"/>
            <w:noProof/>
          </w:rPr>
          <w:t>Plan de implantación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D5B614B" w14:textId="49C41E7A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807" w:history="1">
        <w:r w:rsidRPr="00DF376D">
          <w:rPr>
            <w:rStyle w:val="Hipervnculo"/>
            <w:noProof/>
          </w:rPr>
          <w:t>Manual de instalación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5B03ECE" w14:textId="672CFD86" w:rsidR="00E61488" w:rsidRDefault="00E61488">
      <w:pPr>
        <w:pStyle w:val="TDC3"/>
        <w:rPr>
          <w:noProof/>
          <w:sz w:val="22"/>
          <w:szCs w:val="22"/>
          <w:lang w:eastAsia="es-ES"/>
        </w:rPr>
      </w:pPr>
      <w:hyperlink w:anchor="_Toc198889808" w:history="1">
        <w:r w:rsidRPr="00DF376D">
          <w:rPr>
            <w:rStyle w:val="Hipervnculo"/>
            <w:noProof/>
          </w:rPr>
          <w:t>Instalación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5664664" w14:textId="1F533772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809" w:history="1">
        <w:r w:rsidRPr="00DF376D">
          <w:rPr>
            <w:rStyle w:val="Hipervnculo"/>
            <w:noProof/>
          </w:rPr>
          <w:t>Mejoras posibles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FA75734" w14:textId="330D8EF3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810" w:history="1">
        <w:r w:rsidRPr="00DF376D">
          <w:rPr>
            <w:rStyle w:val="Hipervnculo"/>
            <w:noProof/>
          </w:rPr>
          <w:t>Manual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1C91671" w14:textId="4418A7CA" w:rsidR="00E61488" w:rsidRDefault="00E61488">
      <w:pPr>
        <w:pStyle w:val="TDC1"/>
        <w:rPr>
          <w:noProof/>
          <w:sz w:val="22"/>
          <w:szCs w:val="22"/>
          <w:lang w:eastAsia="es-ES"/>
        </w:rPr>
      </w:pPr>
      <w:hyperlink w:anchor="_Toc198889811" w:history="1">
        <w:r w:rsidRPr="00DF376D">
          <w:rPr>
            <w:rStyle w:val="Hipervnculo"/>
            <w:noProof/>
            <w:lang w:bidi="es-ES"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A6EE1DD" w14:textId="67AE8DE6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812" w:history="1">
        <w:r w:rsidRPr="00DF376D">
          <w:rPr>
            <w:rStyle w:val="Hipervnculo"/>
            <w:noProof/>
          </w:rPr>
          <w:t>Formulario de contrato usado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ADBBC05" w14:textId="4FF0F6E7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813" w:history="1">
        <w:r w:rsidRPr="00DF376D">
          <w:rPr>
            <w:rStyle w:val="Hipervnculo"/>
            <w:noProof/>
          </w:rPr>
          <w:t>Fichero exportado de Delphos (alumnos)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AC8D265" w14:textId="3AA4D45C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814" w:history="1">
        <w:r w:rsidRPr="00DF376D">
          <w:rPr>
            <w:rStyle w:val="Hipervnculo"/>
            <w:noProof/>
          </w:rPr>
          <w:t>Ejemplo de formulario de satisfacción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53C70F2" w14:textId="2E9BBD87" w:rsidR="00E61488" w:rsidRDefault="00E61488">
      <w:pPr>
        <w:pStyle w:val="TDC2"/>
        <w:rPr>
          <w:noProof/>
          <w:sz w:val="22"/>
          <w:szCs w:val="22"/>
          <w:lang w:eastAsia="es-ES"/>
        </w:rPr>
      </w:pPr>
      <w:hyperlink w:anchor="_Toc198889815" w:history="1">
        <w:r w:rsidRPr="00DF376D">
          <w:rPr>
            <w:rStyle w:val="Hipervnculo"/>
            <w:noProof/>
          </w:rPr>
          <w:t>Datos de prueba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_Toc198889815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018FABA" w14:textId="78233E6C" w:rsidR="003C536F" w:rsidRPr="00484566" w:rsidRDefault="003C536F" w:rsidP="003C536F">
      <w:pPr>
        <w:rPr>
          <w:color w:val="FF0000"/>
          <w:lang w:eastAsia="es-ES"/>
        </w:rPr>
      </w:pPr>
      <w:r>
        <w:rPr>
          <w:lang w:eastAsia="es-ES"/>
        </w:rPr>
        <w:fldChar w:fldCharType="end"/>
      </w:r>
    </w:p>
    <w:p w14:paraId="722F62E9" w14:textId="77777777" w:rsidR="003C536F" w:rsidRPr="00253E43" w:rsidRDefault="003C536F" w:rsidP="00937301"/>
    <w:sectPr w:rsidR="003C536F" w:rsidRPr="00253E43" w:rsidSect="0016695B">
      <w:headerReference w:type="default" r:id="rId67"/>
      <w:footerReference w:type="default" r:id="rId68"/>
      <w:pgSz w:w="11906" w:h="16838" w:code="9"/>
      <w:pgMar w:top="1291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2AF1F8" w14:textId="77777777" w:rsidR="008E5637" w:rsidRDefault="008E5637" w:rsidP="00EF476A">
      <w:r>
        <w:separator/>
      </w:r>
    </w:p>
    <w:p w14:paraId="5F918EAF" w14:textId="77777777" w:rsidR="008E5637" w:rsidRDefault="008E5637" w:rsidP="00EF476A"/>
    <w:p w14:paraId="6E1BB660" w14:textId="77777777" w:rsidR="008E5637" w:rsidRDefault="008E5637" w:rsidP="00EF476A"/>
    <w:p w14:paraId="383062CF" w14:textId="77777777" w:rsidR="008E5637" w:rsidRDefault="008E5637" w:rsidP="00EF476A"/>
  </w:endnote>
  <w:endnote w:type="continuationSeparator" w:id="0">
    <w:p w14:paraId="6E056D9E" w14:textId="77777777" w:rsidR="008E5637" w:rsidRDefault="008E5637" w:rsidP="00EF476A">
      <w:r>
        <w:continuationSeparator/>
      </w:r>
    </w:p>
    <w:p w14:paraId="614B38F6" w14:textId="77777777" w:rsidR="008E5637" w:rsidRDefault="008E5637" w:rsidP="00EF476A"/>
    <w:p w14:paraId="1DD52B3B" w14:textId="77777777" w:rsidR="008E5637" w:rsidRDefault="008E5637" w:rsidP="00EF476A"/>
    <w:p w14:paraId="15E84590" w14:textId="77777777" w:rsidR="008E5637" w:rsidRDefault="008E5637" w:rsidP="00EF4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B805D" w14:textId="0DECB378" w:rsidR="00324550" w:rsidRDefault="00324550" w:rsidP="0016695B">
    <w:pPr>
      <w:pStyle w:val="Piedepgina"/>
      <w:jc w:val="right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 w:rsidR="00E61488">
      <w:rPr>
        <w:caps/>
        <w:noProof/>
        <w:color w:val="024F75" w:themeColor="accent1"/>
      </w:rPr>
      <w:t>22</w:t>
    </w:r>
    <w:r>
      <w:rPr>
        <w:caps/>
        <w:color w:val="024F75" w:themeColor="accent1"/>
      </w:rPr>
      <w:fldChar w:fldCharType="end"/>
    </w:r>
  </w:p>
  <w:p w14:paraId="255866B3" w14:textId="77777777" w:rsidR="00324550" w:rsidRDefault="003245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7B545A" w14:textId="77777777" w:rsidR="008E5637" w:rsidRDefault="008E5637" w:rsidP="00EF476A">
      <w:r>
        <w:separator/>
      </w:r>
    </w:p>
    <w:p w14:paraId="635FD477" w14:textId="77777777" w:rsidR="008E5637" w:rsidRDefault="008E5637" w:rsidP="00EF476A"/>
    <w:p w14:paraId="6E66B5EA" w14:textId="77777777" w:rsidR="008E5637" w:rsidRDefault="008E5637" w:rsidP="00EF476A"/>
    <w:p w14:paraId="755DC64B" w14:textId="77777777" w:rsidR="008E5637" w:rsidRDefault="008E5637" w:rsidP="00EF476A"/>
  </w:footnote>
  <w:footnote w:type="continuationSeparator" w:id="0">
    <w:p w14:paraId="273EB2BC" w14:textId="77777777" w:rsidR="008E5637" w:rsidRDefault="008E5637" w:rsidP="00EF476A">
      <w:r>
        <w:continuationSeparator/>
      </w:r>
    </w:p>
    <w:p w14:paraId="2B5B964A" w14:textId="77777777" w:rsidR="008E5637" w:rsidRDefault="008E5637" w:rsidP="00EF476A"/>
    <w:p w14:paraId="73A14D00" w14:textId="77777777" w:rsidR="008E5637" w:rsidRDefault="008E5637" w:rsidP="00EF476A"/>
    <w:p w14:paraId="0E13FB14" w14:textId="77777777" w:rsidR="008E5637" w:rsidRDefault="008E5637" w:rsidP="00EF476A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B781E7" w14:textId="77777777" w:rsidR="00324550" w:rsidRDefault="00324550">
    <w:pPr>
      <w:pStyle w:val="Encabezado"/>
    </w:pPr>
  </w:p>
  <w:p w14:paraId="28FF598E" w14:textId="77777777" w:rsidR="00324550" w:rsidRPr="0016695B" w:rsidRDefault="00324550">
    <w:pPr>
      <w:pStyle w:val="Encabezado"/>
      <w:rPr>
        <w:sz w:val="16"/>
        <w:szCs w:val="16"/>
      </w:rPr>
    </w:pPr>
  </w:p>
  <w:p w14:paraId="671B5FDF" w14:textId="77777777" w:rsidR="00324550" w:rsidRDefault="00324550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F53A66" wp14:editId="32CE357F">
              <wp:simplePos x="0" y="0"/>
              <wp:positionH relativeFrom="column">
                <wp:posOffset>26670</wp:posOffset>
              </wp:positionH>
              <wp:positionV relativeFrom="paragraph">
                <wp:posOffset>249915</wp:posOffset>
              </wp:positionV>
              <wp:extent cx="6383547" cy="0"/>
              <wp:effectExtent l="0" t="19050" r="36830" b="19050"/>
              <wp:wrapNone/>
              <wp:docPr id="88" name="Conector recto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354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7A84A7" id="Conector recto 88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.1pt,19.7pt" to="504.7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" strokecolor="#34aba2 [3209]" strokeweight="2.25pt"/>
          </w:pict>
        </mc:Fallback>
      </mc:AlternateContent>
    </w:r>
    <w:r>
      <w:t>César San Juan Pastor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22D63"/>
    <w:multiLevelType w:val="hybridMultilevel"/>
    <w:tmpl w:val="E28EF4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075BD"/>
    <w:multiLevelType w:val="hybridMultilevel"/>
    <w:tmpl w:val="31DE7E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0572C"/>
    <w:multiLevelType w:val="hybridMultilevel"/>
    <w:tmpl w:val="8580F39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392490B"/>
    <w:multiLevelType w:val="hybridMultilevel"/>
    <w:tmpl w:val="F12821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F46015"/>
    <w:multiLevelType w:val="multilevel"/>
    <w:tmpl w:val="90D60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5A3E0F"/>
    <w:multiLevelType w:val="hybridMultilevel"/>
    <w:tmpl w:val="AB901D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31545"/>
    <w:multiLevelType w:val="hybridMultilevel"/>
    <w:tmpl w:val="3A9E44F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8734B4"/>
    <w:multiLevelType w:val="hybridMultilevel"/>
    <w:tmpl w:val="2D56C7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5F2157"/>
    <w:multiLevelType w:val="hybridMultilevel"/>
    <w:tmpl w:val="8C52A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397106"/>
    <w:multiLevelType w:val="hybridMultilevel"/>
    <w:tmpl w:val="E4DEC9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2207E"/>
    <w:multiLevelType w:val="hybridMultilevel"/>
    <w:tmpl w:val="7F6A73A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174A88"/>
    <w:multiLevelType w:val="hybridMultilevel"/>
    <w:tmpl w:val="A3DE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27462A"/>
    <w:multiLevelType w:val="hybridMultilevel"/>
    <w:tmpl w:val="D5AE26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E76D80"/>
    <w:multiLevelType w:val="hybridMultilevel"/>
    <w:tmpl w:val="4CAAA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C0F4F"/>
    <w:multiLevelType w:val="hybridMultilevel"/>
    <w:tmpl w:val="DBDE6A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4108BF"/>
    <w:multiLevelType w:val="hybridMultilevel"/>
    <w:tmpl w:val="720A6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0E04D7"/>
    <w:multiLevelType w:val="hybridMultilevel"/>
    <w:tmpl w:val="AAA02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306B18"/>
    <w:multiLevelType w:val="hybridMultilevel"/>
    <w:tmpl w:val="B02AD49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1"/>
  </w:num>
  <w:num w:numId="4">
    <w:abstractNumId w:val="11"/>
  </w:num>
  <w:num w:numId="5">
    <w:abstractNumId w:val="8"/>
  </w:num>
  <w:num w:numId="6">
    <w:abstractNumId w:val="2"/>
  </w:num>
  <w:num w:numId="7">
    <w:abstractNumId w:val="15"/>
  </w:num>
  <w:num w:numId="8">
    <w:abstractNumId w:val="6"/>
  </w:num>
  <w:num w:numId="9">
    <w:abstractNumId w:val="10"/>
  </w:num>
  <w:num w:numId="10">
    <w:abstractNumId w:val="14"/>
  </w:num>
  <w:num w:numId="11">
    <w:abstractNumId w:val="12"/>
  </w:num>
  <w:num w:numId="12">
    <w:abstractNumId w:val="17"/>
  </w:num>
  <w:num w:numId="13">
    <w:abstractNumId w:val="0"/>
  </w:num>
  <w:num w:numId="14">
    <w:abstractNumId w:val="7"/>
  </w:num>
  <w:num w:numId="15">
    <w:abstractNumId w:val="3"/>
  </w:num>
  <w:num w:numId="16">
    <w:abstractNumId w:val="5"/>
  </w:num>
  <w:num w:numId="17">
    <w:abstractNumId w:val="9"/>
  </w:num>
  <w:num w:numId="18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594"/>
    <w:rsid w:val="00004C69"/>
    <w:rsid w:val="0001015E"/>
    <w:rsid w:val="00011637"/>
    <w:rsid w:val="0001278C"/>
    <w:rsid w:val="00020A4E"/>
    <w:rsid w:val="0002331C"/>
    <w:rsid w:val="0002482E"/>
    <w:rsid w:val="000345F7"/>
    <w:rsid w:val="00040C08"/>
    <w:rsid w:val="00044D1E"/>
    <w:rsid w:val="00050324"/>
    <w:rsid w:val="00051246"/>
    <w:rsid w:val="00051B5B"/>
    <w:rsid w:val="00051EEC"/>
    <w:rsid w:val="000579F8"/>
    <w:rsid w:val="000606F9"/>
    <w:rsid w:val="00061A1C"/>
    <w:rsid w:val="00065CC9"/>
    <w:rsid w:val="00072F02"/>
    <w:rsid w:val="00073D93"/>
    <w:rsid w:val="000747A0"/>
    <w:rsid w:val="00074F8F"/>
    <w:rsid w:val="00082050"/>
    <w:rsid w:val="00087190"/>
    <w:rsid w:val="00093795"/>
    <w:rsid w:val="000A0150"/>
    <w:rsid w:val="000A0DB7"/>
    <w:rsid w:val="000A4539"/>
    <w:rsid w:val="000A46AC"/>
    <w:rsid w:val="000A64F9"/>
    <w:rsid w:val="000C3799"/>
    <w:rsid w:val="000C4E55"/>
    <w:rsid w:val="000D19F8"/>
    <w:rsid w:val="000D3839"/>
    <w:rsid w:val="000D51A0"/>
    <w:rsid w:val="000E4326"/>
    <w:rsid w:val="000E4BD7"/>
    <w:rsid w:val="000E63C9"/>
    <w:rsid w:val="000F045D"/>
    <w:rsid w:val="001027C1"/>
    <w:rsid w:val="001055EF"/>
    <w:rsid w:val="001066B1"/>
    <w:rsid w:val="001127E7"/>
    <w:rsid w:val="00113F08"/>
    <w:rsid w:val="00114943"/>
    <w:rsid w:val="00114C88"/>
    <w:rsid w:val="00115E54"/>
    <w:rsid w:val="00123348"/>
    <w:rsid w:val="00130E9D"/>
    <w:rsid w:val="001358A2"/>
    <w:rsid w:val="0014126C"/>
    <w:rsid w:val="00145295"/>
    <w:rsid w:val="00150A6D"/>
    <w:rsid w:val="001528C8"/>
    <w:rsid w:val="00152DFB"/>
    <w:rsid w:val="00152F88"/>
    <w:rsid w:val="00162A36"/>
    <w:rsid w:val="00165A0E"/>
    <w:rsid w:val="0016695B"/>
    <w:rsid w:val="00166A6F"/>
    <w:rsid w:val="001673BC"/>
    <w:rsid w:val="001720B0"/>
    <w:rsid w:val="001732C1"/>
    <w:rsid w:val="00174C9B"/>
    <w:rsid w:val="00175473"/>
    <w:rsid w:val="00176C27"/>
    <w:rsid w:val="001772B0"/>
    <w:rsid w:val="001815CB"/>
    <w:rsid w:val="00181AD3"/>
    <w:rsid w:val="00185B35"/>
    <w:rsid w:val="0018620B"/>
    <w:rsid w:val="00191DA4"/>
    <w:rsid w:val="0019642A"/>
    <w:rsid w:val="001A0477"/>
    <w:rsid w:val="001A1C85"/>
    <w:rsid w:val="001A5075"/>
    <w:rsid w:val="001B05FA"/>
    <w:rsid w:val="001B6121"/>
    <w:rsid w:val="001C054E"/>
    <w:rsid w:val="001C3588"/>
    <w:rsid w:val="001C46D8"/>
    <w:rsid w:val="001D4F65"/>
    <w:rsid w:val="001D7FA2"/>
    <w:rsid w:val="001E39E4"/>
    <w:rsid w:val="001E3EE3"/>
    <w:rsid w:val="001E52E8"/>
    <w:rsid w:val="001E5C34"/>
    <w:rsid w:val="001E7A51"/>
    <w:rsid w:val="001F2BC8"/>
    <w:rsid w:val="001F316D"/>
    <w:rsid w:val="001F5F6B"/>
    <w:rsid w:val="00203D89"/>
    <w:rsid w:val="00204C34"/>
    <w:rsid w:val="00205A56"/>
    <w:rsid w:val="00210817"/>
    <w:rsid w:val="00211BF4"/>
    <w:rsid w:val="00212434"/>
    <w:rsid w:val="0021469D"/>
    <w:rsid w:val="00216983"/>
    <w:rsid w:val="00220FDB"/>
    <w:rsid w:val="00225600"/>
    <w:rsid w:val="002368BB"/>
    <w:rsid w:val="00240A2D"/>
    <w:rsid w:val="002420CE"/>
    <w:rsid w:val="00243EBC"/>
    <w:rsid w:val="002462B5"/>
    <w:rsid w:val="00246A35"/>
    <w:rsid w:val="00246FB9"/>
    <w:rsid w:val="002505B9"/>
    <w:rsid w:val="00250B6D"/>
    <w:rsid w:val="00251422"/>
    <w:rsid w:val="00253E43"/>
    <w:rsid w:val="00253E8E"/>
    <w:rsid w:val="0025729A"/>
    <w:rsid w:val="00257337"/>
    <w:rsid w:val="002576A3"/>
    <w:rsid w:val="002617BC"/>
    <w:rsid w:val="00262D7B"/>
    <w:rsid w:val="0027070F"/>
    <w:rsid w:val="00271D1F"/>
    <w:rsid w:val="002726B7"/>
    <w:rsid w:val="00276F44"/>
    <w:rsid w:val="0027762F"/>
    <w:rsid w:val="00284348"/>
    <w:rsid w:val="00284F4E"/>
    <w:rsid w:val="00285770"/>
    <w:rsid w:val="00286E8A"/>
    <w:rsid w:val="002904CB"/>
    <w:rsid w:val="00290D5A"/>
    <w:rsid w:val="00291175"/>
    <w:rsid w:val="002A25D6"/>
    <w:rsid w:val="002A3913"/>
    <w:rsid w:val="002B6B1C"/>
    <w:rsid w:val="002C36F8"/>
    <w:rsid w:val="002C4A47"/>
    <w:rsid w:val="002D26A7"/>
    <w:rsid w:val="002D2AA2"/>
    <w:rsid w:val="002D51C5"/>
    <w:rsid w:val="002D73F8"/>
    <w:rsid w:val="002D7A12"/>
    <w:rsid w:val="002E17C7"/>
    <w:rsid w:val="002E21C1"/>
    <w:rsid w:val="002E2F76"/>
    <w:rsid w:val="002E46E7"/>
    <w:rsid w:val="002E52FB"/>
    <w:rsid w:val="002E690D"/>
    <w:rsid w:val="002F1621"/>
    <w:rsid w:val="002F4FBB"/>
    <w:rsid w:val="002F51F5"/>
    <w:rsid w:val="00300607"/>
    <w:rsid w:val="00306512"/>
    <w:rsid w:val="00307C8A"/>
    <w:rsid w:val="00312137"/>
    <w:rsid w:val="00312CEF"/>
    <w:rsid w:val="00315D61"/>
    <w:rsid w:val="00324550"/>
    <w:rsid w:val="00327121"/>
    <w:rsid w:val="003275BB"/>
    <w:rsid w:val="00330359"/>
    <w:rsid w:val="003305C7"/>
    <w:rsid w:val="00334AF2"/>
    <w:rsid w:val="00335656"/>
    <w:rsid w:val="0033762F"/>
    <w:rsid w:val="00337ABA"/>
    <w:rsid w:val="0034201D"/>
    <w:rsid w:val="00345EC4"/>
    <w:rsid w:val="00346827"/>
    <w:rsid w:val="00353595"/>
    <w:rsid w:val="0035707D"/>
    <w:rsid w:val="00360494"/>
    <w:rsid w:val="00364D49"/>
    <w:rsid w:val="00366C7E"/>
    <w:rsid w:val="0037151F"/>
    <w:rsid w:val="00371CDE"/>
    <w:rsid w:val="00373E27"/>
    <w:rsid w:val="00377A79"/>
    <w:rsid w:val="0038037D"/>
    <w:rsid w:val="00384EA3"/>
    <w:rsid w:val="00387DB4"/>
    <w:rsid w:val="00391CFB"/>
    <w:rsid w:val="00391ED4"/>
    <w:rsid w:val="00392747"/>
    <w:rsid w:val="00394065"/>
    <w:rsid w:val="003958F0"/>
    <w:rsid w:val="003A29E9"/>
    <w:rsid w:val="003A39A1"/>
    <w:rsid w:val="003A54B3"/>
    <w:rsid w:val="003A6454"/>
    <w:rsid w:val="003A65E2"/>
    <w:rsid w:val="003B2453"/>
    <w:rsid w:val="003B6A88"/>
    <w:rsid w:val="003B7B9F"/>
    <w:rsid w:val="003C0648"/>
    <w:rsid w:val="003C2191"/>
    <w:rsid w:val="003C534A"/>
    <w:rsid w:val="003C536F"/>
    <w:rsid w:val="003C7ADD"/>
    <w:rsid w:val="003D3863"/>
    <w:rsid w:val="003E0761"/>
    <w:rsid w:val="003E4235"/>
    <w:rsid w:val="003E57BC"/>
    <w:rsid w:val="003F6219"/>
    <w:rsid w:val="004012B0"/>
    <w:rsid w:val="00401506"/>
    <w:rsid w:val="00403CCC"/>
    <w:rsid w:val="00406056"/>
    <w:rsid w:val="004110DE"/>
    <w:rsid w:val="00412A38"/>
    <w:rsid w:val="0041325D"/>
    <w:rsid w:val="00415032"/>
    <w:rsid w:val="004157A3"/>
    <w:rsid w:val="004202ED"/>
    <w:rsid w:val="00421C19"/>
    <w:rsid w:val="004226EF"/>
    <w:rsid w:val="00425A9B"/>
    <w:rsid w:val="004328C1"/>
    <w:rsid w:val="00433178"/>
    <w:rsid w:val="0043329E"/>
    <w:rsid w:val="004359EF"/>
    <w:rsid w:val="0044085A"/>
    <w:rsid w:val="00440D84"/>
    <w:rsid w:val="004466BD"/>
    <w:rsid w:val="00451142"/>
    <w:rsid w:val="0046489B"/>
    <w:rsid w:val="004657CA"/>
    <w:rsid w:val="00467449"/>
    <w:rsid w:val="00474EEE"/>
    <w:rsid w:val="00475714"/>
    <w:rsid w:val="00475BED"/>
    <w:rsid w:val="00476087"/>
    <w:rsid w:val="00476E09"/>
    <w:rsid w:val="00484566"/>
    <w:rsid w:val="00484A9C"/>
    <w:rsid w:val="004905B8"/>
    <w:rsid w:val="00491677"/>
    <w:rsid w:val="00492B8B"/>
    <w:rsid w:val="0049590D"/>
    <w:rsid w:val="00495BC0"/>
    <w:rsid w:val="004A0392"/>
    <w:rsid w:val="004A0B07"/>
    <w:rsid w:val="004A32E0"/>
    <w:rsid w:val="004A3DF4"/>
    <w:rsid w:val="004B0F39"/>
    <w:rsid w:val="004B21A5"/>
    <w:rsid w:val="004B5D57"/>
    <w:rsid w:val="004C36D1"/>
    <w:rsid w:val="004C63E4"/>
    <w:rsid w:val="004C6A49"/>
    <w:rsid w:val="004C6CE2"/>
    <w:rsid w:val="004D1CC6"/>
    <w:rsid w:val="004D22C2"/>
    <w:rsid w:val="004D26B2"/>
    <w:rsid w:val="004D3BA3"/>
    <w:rsid w:val="004D70F6"/>
    <w:rsid w:val="004E5FEE"/>
    <w:rsid w:val="004E6AD1"/>
    <w:rsid w:val="004E75F7"/>
    <w:rsid w:val="00502AB5"/>
    <w:rsid w:val="005037F0"/>
    <w:rsid w:val="00511CBE"/>
    <w:rsid w:val="0051487D"/>
    <w:rsid w:val="00516A86"/>
    <w:rsid w:val="00520123"/>
    <w:rsid w:val="005275F6"/>
    <w:rsid w:val="0053333A"/>
    <w:rsid w:val="00533A01"/>
    <w:rsid w:val="00542213"/>
    <w:rsid w:val="00551FFC"/>
    <w:rsid w:val="00554B6A"/>
    <w:rsid w:val="00560948"/>
    <w:rsid w:val="0056213E"/>
    <w:rsid w:val="005628CF"/>
    <w:rsid w:val="0056573C"/>
    <w:rsid w:val="00572102"/>
    <w:rsid w:val="005732C2"/>
    <w:rsid w:val="005756E4"/>
    <w:rsid w:val="00577E91"/>
    <w:rsid w:val="0059364B"/>
    <w:rsid w:val="00593922"/>
    <w:rsid w:val="00594C99"/>
    <w:rsid w:val="00595CDA"/>
    <w:rsid w:val="00596528"/>
    <w:rsid w:val="00597FB2"/>
    <w:rsid w:val="005A1846"/>
    <w:rsid w:val="005B222E"/>
    <w:rsid w:val="005B2690"/>
    <w:rsid w:val="005B7A05"/>
    <w:rsid w:val="005C3240"/>
    <w:rsid w:val="005D324F"/>
    <w:rsid w:val="005D3B7A"/>
    <w:rsid w:val="005E5EB1"/>
    <w:rsid w:val="005E6CA0"/>
    <w:rsid w:val="005E7ACD"/>
    <w:rsid w:val="005F1BB0"/>
    <w:rsid w:val="005F72A2"/>
    <w:rsid w:val="005F73B3"/>
    <w:rsid w:val="00602246"/>
    <w:rsid w:val="006033C6"/>
    <w:rsid w:val="00603FE1"/>
    <w:rsid w:val="00605F52"/>
    <w:rsid w:val="00612478"/>
    <w:rsid w:val="00613E00"/>
    <w:rsid w:val="00623ACD"/>
    <w:rsid w:val="00631A40"/>
    <w:rsid w:val="00633DAA"/>
    <w:rsid w:val="00634B98"/>
    <w:rsid w:val="00641665"/>
    <w:rsid w:val="00641C34"/>
    <w:rsid w:val="006504AE"/>
    <w:rsid w:val="00653196"/>
    <w:rsid w:val="00654035"/>
    <w:rsid w:val="006548BE"/>
    <w:rsid w:val="00656C4D"/>
    <w:rsid w:val="006578DC"/>
    <w:rsid w:val="0066071D"/>
    <w:rsid w:val="0066142C"/>
    <w:rsid w:val="00665558"/>
    <w:rsid w:val="00665FB0"/>
    <w:rsid w:val="00667148"/>
    <w:rsid w:val="00673E10"/>
    <w:rsid w:val="00675F24"/>
    <w:rsid w:val="006815E2"/>
    <w:rsid w:val="00681903"/>
    <w:rsid w:val="00694BBE"/>
    <w:rsid w:val="00696070"/>
    <w:rsid w:val="006970A9"/>
    <w:rsid w:val="006A385C"/>
    <w:rsid w:val="006B3F1A"/>
    <w:rsid w:val="006B5CE0"/>
    <w:rsid w:val="006B5E50"/>
    <w:rsid w:val="006C2EAE"/>
    <w:rsid w:val="006C54EB"/>
    <w:rsid w:val="006C5C8A"/>
    <w:rsid w:val="006D5402"/>
    <w:rsid w:val="006E4CC4"/>
    <w:rsid w:val="006E5716"/>
    <w:rsid w:val="006F22A8"/>
    <w:rsid w:val="006F5617"/>
    <w:rsid w:val="006F5FBB"/>
    <w:rsid w:val="006F6EC1"/>
    <w:rsid w:val="00703417"/>
    <w:rsid w:val="00704601"/>
    <w:rsid w:val="0070663D"/>
    <w:rsid w:val="00706991"/>
    <w:rsid w:val="00711EBD"/>
    <w:rsid w:val="00714CDC"/>
    <w:rsid w:val="007173EB"/>
    <w:rsid w:val="00724048"/>
    <w:rsid w:val="00724990"/>
    <w:rsid w:val="0073029C"/>
    <w:rsid w:val="007302B3"/>
    <w:rsid w:val="00730733"/>
    <w:rsid w:val="007308C5"/>
    <w:rsid w:val="007309A6"/>
    <w:rsid w:val="00730E3A"/>
    <w:rsid w:val="00733B48"/>
    <w:rsid w:val="00735CE8"/>
    <w:rsid w:val="007369DB"/>
    <w:rsid w:val="00736AAF"/>
    <w:rsid w:val="0074258A"/>
    <w:rsid w:val="00750BD1"/>
    <w:rsid w:val="00763920"/>
    <w:rsid w:val="00765B2A"/>
    <w:rsid w:val="00775879"/>
    <w:rsid w:val="00783A34"/>
    <w:rsid w:val="007928B8"/>
    <w:rsid w:val="00792C99"/>
    <w:rsid w:val="007968EB"/>
    <w:rsid w:val="007979C8"/>
    <w:rsid w:val="007A1E62"/>
    <w:rsid w:val="007A1F15"/>
    <w:rsid w:val="007A64A7"/>
    <w:rsid w:val="007A75D4"/>
    <w:rsid w:val="007B112B"/>
    <w:rsid w:val="007B194B"/>
    <w:rsid w:val="007B2A1C"/>
    <w:rsid w:val="007C1DBE"/>
    <w:rsid w:val="007C65EA"/>
    <w:rsid w:val="007C6B52"/>
    <w:rsid w:val="007C6CEB"/>
    <w:rsid w:val="007C7894"/>
    <w:rsid w:val="007C7E42"/>
    <w:rsid w:val="007D16C5"/>
    <w:rsid w:val="007D23A1"/>
    <w:rsid w:val="007D7AA2"/>
    <w:rsid w:val="007E2F9F"/>
    <w:rsid w:val="007E6B6F"/>
    <w:rsid w:val="007E6E05"/>
    <w:rsid w:val="007F22AC"/>
    <w:rsid w:val="007F43C0"/>
    <w:rsid w:val="007F7A28"/>
    <w:rsid w:val="00815BA1"/>
    <w:rsid w:val="00824EE6"/>
    <w:rsid w:val="00827AD5"/>
    <w:rsid w:val="008323D6"/>
    <w:rsid w:val="0083419F"/>
    <w:rsid w:val="00835F2E"/>
    <w:rsid w:val="00836200"/>
    <w:rsid w:val="0084037C"/>
    <w:rsid w:val="00841A85"/>
    <w:rsid w:val="00845B9C"/>
    <w:rsid w:val="00860F59"/>
    <w:rsid w:val="00862FE4"/>
    <w:rsid w:val="0086389A"/>
    <w:rsid w:val="0087332B"/>
    <w:rsid w:val="00874149"/>
    <w:rsid w:val="0087537D"/>
    <w:rsid w:val="0087605E"/>
    <w:rsid w:val="00877B31"/>
    <w:rsid w:val="00885ED5"/>
    <w:rsid w:val="008941AE"/>
    <w:rsid w:val="008A19D2"/>
    <w:rsid w:val="008A19D5"/>
    <w:rsid w:val="008A2D6D"/>
    <w:rsid w:val="008A3458"/>
    <w:rsid w:val="008A3A98"/>
    <w:rsid w:val="008A5BC8"/>
    <w:rsid w:val="008A7598"/>
    <w:rsid w:val="008B0FB8"/>
    <w:rsid w:val="008B1FEE"/>
    <w:rsid w:val="008B6FB6"/>
    <w:rsid w:val="008C0371"/>
    <w:rsid w:val="008D26DD"/>
    <w:rsid w:val="008D55DA"/>
    <w:rsid w:val="008D56A9"/>
    <w:rsid w:val="008E5637"/>
    <w:rsid w:val="008E7935"/>
    <w:rsid w:val="008F1B6D"/>
    <w:rsid w:val="008F54B3"/>
    <w:rsid w:val="008F7D24"/>
    <w:rsid w:val="00901D7B"/>
    <w:rsid w:val="00901E66"/>
    <w:rsid w:val="00903C32"/>
    <w:rsid w:val="00907D5D"/>
    <w:rsid w:val="00913BC2"/>
    <w:rsid w:val="00916B16"/>
    <w:rsid w:val="009173B9"/>
    <w:rsid w:val="009202F3"/>
    <w:rsid w:val="009210B9"/>
    <w:rsid w:val="00925263"/>
    <w:rsid w:val="0092535B"/>
    <w:rsid w:val="0092597D"/>
    <w:rsid w:val="00926CC7"/>
    <w:rsid w:val="00930ADF"/>
    <w:rsid w:val="0093335D"/>
    <w:rsid w:val="0093613E"/>
    <w:rsid w:val="00937301"/>
    <w:rsid w:val="00941CEB"/>
    <w:rsid w:val="00943026"/>
    <w:rsid w:val="0094427A"/>
    <w:rsid w:val="00946BF6"/>
    <w:rsid w:val="00952F94"/>
    <w:rsid w:val="00953CB1"/>
    <w:rsid w:val="00961634"/>
    <w:rsid w:val="00961CC1"/>
    <w:rsid w:val="00966B81"/>
    <w:rsid w:val="00976A4A"/>
    <w:rsid w:val="00977F79"/>
    <w:rsid w:val="00981F75"/>
    <w:rsid w:val="009963AD"/>
    <w:rsid w:val="00997A77"/>
    <w:rsid w:val="00997B23"/>
    <w:rsid w:val="009A29EC"/>
    <w:rsid w:val="009A2B4B"/>
    <w:rsid w:val="009B1D9D"/>
    <w:rsid w:val="009C1D39"/>
    <w:rsid w:val="009C2211"/>
    <w:rsid w:val="009C2791"/>
    <w:rsid w:val="009C7720"/>
    <w:rsid w:val="009D02FB"/>
    <w:rsid w:val="009D0832"/>
    <w:rsid w:val="009D3677"/>
    <w:rsid w:val="009D4DDB"/>
    <w:rsid w:val="009E35BF"/>
    <w:rsid w:val="009E3CBB"/>
    <w:rsid w:val="009E456F"/>
    <w:rsid w:val="009E4BE6"/>
    <w:rsid w:val="009E53B6"/>
    <w:rsid w:val="009E5B2D"/>
    <w:rsid w:val="00A009CB"/>
    <w:rsid w:val="00A0472A"/>
    <w:rsid w:val="00A05149"/>
    <w:rsid w:val="00A07F05"/>
    <w:rsid w:val="00A104A6"/>
    <w:rsid w:val="00A15292"/>
    <w:rsid w:val="00A23263"/>
    <w:rsid w:val="00A23AFA"/>
    <w:rsid w:val="00A259D6"/>
    <w:rsid w:val="00A2635D"/>
    <w:rsid w:val="00A271C5"/>
    <w:rsid w:val="00A3059C"/>
    <w:rsid w:val="00A30A0F"/>
    <w:rsid w:val="00A31B3E"/>
    <w:rsid w:val="00A352EE"/>
    <w:rsid w:val="00A37AE1"/>
    <w:rsid w:val="00A4165F"/>
    <w:rsid w:val="00A41D5F"/>
    <w:rsid w:val="00A42B9F"/>
    <w:rsid w:val="00A4471E"/>
    <w:rsid w:val="00A44FA7"/>
    <w:rsid w:val="00A453BF"/>
    <w:rsid w:val="00A500C2"/>
    <w:rsid w:val="00A532F3"/>
    <w:rsid w:val="00A7162B"/>
    <w:rsid w:val="00A76884"/>
    <w:rsid w:val="00A80050"/>
    <w:rsid w:val="00A80702"/>
    <w:rsid w:val="00A82D97"/>
    <w:rsid w:val="00A8489E"/>
    <w:rsid w:val="00A85696"/>
    <w:rsid w:val="00A872B1"/>
    <w:rsid w:val="00A91B1A"/>
    <w:rsid w:val="00A9643A"/>
    <w:rsid w:val="00AA0588"/>
    <w:rsid w:val="00AA0786"/>
    <w:rsid w:val="00AA146D"/>
    <w:rsid w:val="00AA5721"/>
    <w:rsid w:val="00AB02A7"/>
    <w:rsid w:val="00AB5134"/>
    <w:rsid w:val="00AC1D41"/>
    <w:rsid w:val="00AC29F3"/>
    <w:rsid w:val="00AC5396"/>
    <w:rsid w:val="00AC5F80"/>
    <w:rsid w:val="00AC67FA"/>
    <w:rsid w:val="00AD0BE4"/>
    <w:rsid w:val="00AD1601"/>
    <w:rsid w:val="00AD3D42"/>
    <w:rsid w:val="00AD4AED"/>
    <w:rsid w:val="00AD52F2"/>
    <w:rsid w:val="00AE425E"/>
    <w:rsid w:val="00AF0688"/>
    <w:rsid w:val="00AF0844"/>
    <w:rsid w:val="00AF6A43"/>
    <w:rsid w:val="00B0055E"/>
    <w:rsid w:val="00B134EA"/>
    <w:rsid w:val="00B16E6D"/>
    <w:rsid w:val="00B22FF4"/>
    <w:rsid w:val="00B231E5"/>
    <w:rsid w:val="00B24DE9"/>
    <w:rsid w:val="00B27024"/>
    <w:rsid w:val="00B438E9"/>
    <w:rsid w:val="00B5150A"/>
    <w:rsid w:val="00B52652"/>
    <w:rsid w:val="00B52CDD"/>
    <w:rsid w:val="00B61D7D"/>
    <w:rsid w:val="00B728F2"/>
    <w:rsid w:val="00B72C2F"/>
    <w:rsid w:val="00B93F6B"/>
    <w:rsid w:val="00B949B8"/>
    <w:rsid w:val="00B9744A"/>
    <w:rsid w:val="00BA514F"/>
    <w:rsid w:val="00BA646F"/>
    <w:rsid w:val="00BA73DB"/>
    <w:rsid w:val="00BA7CCD"/>
    <w:rsid w:val="00BB1A06"/>
    <w:rsid w:val="00BB32ED"/>
    <w:rsid w:val="00BB620A"/>
    <w:rsid w:val="00BD2FE5"/>
    <w:rsid w:val="00BD3A6E"/>
    <w:rsid w:val="00BF3B3C"/>
    <w:rsid w:val="00BF444B"/>
    <w:rsid w:val="00BF5830"/>
    <w:rsid w:val="00C004F5"/>
    <w:rsid w:val="00C02B87"/>
    <w:rsid w:val="00C02E2F"/>
    <w:rsid w:val="00C036D1"/>
    <w:rsid w:val="00C06A8D"/>
    <w:rsid w:val="00C07979"/>
    <w:rsid w:val="00C10145"/>
    <w:rsid w:val="00C16F4E"/>
    <w:rsid w:val="00C21072"/>
    <w:rsid w:val="00C233E5"/>
    <w:rsid w:val="00C2341F"/>
    <w:rsid w:val="00C24119"/>
    <w:rsid w:val="00C25E55"/>
    <w:rsid w:val="00C347D0"/>
    <w:rsid w:val="00C34C7F"/>
    <w:rsid w:val="00C4086D"/>
    <w:rsid w:val="00C417AE"/>
    <w:rsid w:val="00C43F31"/>
    <w:rsid w:val="00C45A98"/>
    <w:rsid w:val="00C464A9"/>
    <w:rsid w:val="00C46F6C"/>
    <w:rsid w:val="00C54139"/>
    <w:rsid w:val="00C55C1E"/>
    <w:rsid w:val="00C57176"/>
    <w:rsid w:val="00C610DD"/>
    <w:rsid w:val="00C64E27"/>
    <w:rsid w:val="00C65321"/>
    <w:rsid w:val="00C657AB"/>
    <w:rsid w:val="00C66271"/>
    <w:rsid w:val="00C67BB0"/>
    <w:rsid w:val="00C72A8D"/>
    <w:rsid w:val="00C74C77"/>
    <w:rsid w:val="00C82A00"/>
    <w:rsid w:val="00C879E2"/>
    <w:rsid w:val="00C87EE6"/>
    <w:rsid w:val="00C91F03"/>
    <w:rsid w:val="00C93C87"/>
    <w:rsid w:val="00CA1896"/>
    <w:rsid w:val="00CB2899"/>
    <w:rsid w:val="00CB2B2D"/>
    <w:rsid w:val="00CB5B28"/>
    <w:rsid w:val="00CB661F"/>
    <w:rsid w:val="00CC024F"/>
    <w:rsid w:val="00CC1696"/>
    <w:rsid w:val="00CC2AEC"/>
    <w:rsid w:val="00CC4F29"/>
    <w:rsid w:val="00CC5BCC"/>
    <w:rsid w:val="00CC65E4"/>
    <w:rsid w:val="00CC67A2"/>
    <w:rsid w:val="00CD2B6C"/>
    <w:rsid w:val="00CE11E0"/>
    <w:rsid w:val="00CE2CEA"/>
    <w:rsid w:val="00CF0EA5"/>
    <w:rsid w:val="00CF2933"/>
    <w:rsid w:val="00CF39DE"/>
    <w:rsid w:val="00CF5371"/>
    <w:rsid w:val="00CF7D44"/>
    <w:rsid w:val="00D0227A"/>
    <w:rsid w:val="00D0323A"/>
    <w:rsid w:val="00D0559F"/>
    <w:rsid w:val="00D05A0A"/>
    <w:rsid w:val="00D064B5"/>
    <w:rsid w:val="00D07397"/>
    <w:rsid w:val="00D077E9"/>
    <w:rsid w:val="00D115D6"/>
    <w:rsid w:val="00D135D3"/>
    <w:rsid w:val="00D14A4C"/>
    <w:rsid w:val="00D15FED"/>
    <w:rsid w:val="00D16A5B"/>
    <w:rsid w:val="00D16FC6"/>
    <w:rsid w:val="00D17979"/>
    <w:rsid w:val="00D2090D"/>
    <w:rsid w:val="00D26FF8"/>
    <w:rsid w:val="00D31200"/>
    <w:rsid w:val="00D32006"/>
    <w:rsid w:val="00D34962"/>
    <w:rsid w:val="00D34C3B"/>
    <w:rsid w:val="00D3715A"/>
    <w:rsid w:val="00D404F2"/>
    <w:rsid w:val="00D42CB7"/>
    <w:rsid w:val="00D53594"/>
    <w:rsid w:val="00D5413D"/>
    <w:rsid w:val="00D54F88"/>
    <w:rsid w:val="00D570A9"/>
    <w:rsid w:val="00D62D7C"/>
    <w:rsid w:val="00D6572C"/>
    <w:rsid w:val="00D70D02"/>
    <w:rsid w:val="00D712BA"/>
    <w:rsid w:val="00D735A6"/>
    <w:rsid w:val="00D770C7"/>
    <w:rsid w:val="00D80400"/>
    <w:rsid w:val="00D82E23"/>
    <w:rsid w:val="00D84AA6"/>
    <w:rsid w:val="00D86945"/>
    <w:rsid w:val="00D90290"/>
    <w:rsid w:val="00D918F3"/>
    <w:rsid w:val="00D96E37"/>
    <w:rsid w:val="00DA3B14"/>
    <w:rsid w:val="00DB16ED"/>
    <w:rsid w:val="00DB27ED"/>
    <w:rsid w:val="00DB7FB5"/>
    <w:rsid w:val="00DC07B2"/>
    <w:rsid w:val="00DC5F83"/>
    <w:rsid w:val="00DC706A"/>
    <w:rsid w:val="00DD0D78"/>
    <w:rsid w:val="00DD152F"/>
    <w:rsid w:val="00DD1838"/>
    <w:rsid w:val="00DD1C91"/>
    <w:rsid w:val="00DD2911"/>
    <w:rsid w:val="00DE213F"/>
    <w:rsid w:val="00DE3B1E"/>
    <w:rsid w:val="00DE7524"/>
    <w:rsid w:val="00DF027C"/>
    <w:rsid w:val="00DF03CC"/>
    <w:rsid w:val="00DF22A8"/>
    <w:rsid w:val="00DF5C9F"/>
    <w:rsid w:val="00DF7332"/>
    <w:rsid w:val="00E00A32"/>
    <w:rsid w:val="00E10180"/>
    <w:rsid w:val="00E103B5"/>
    <w:rsid w:val="00E14E0C"/>
    <w:rsid w:val="00E15155"/>
    <w:rsid w:val="00E21141"/>
    <w:rsid w:val="00E21E7F"/>
    <w:rsid w:val="00E22919"/>
    <w:rsid w:val="00E22ACD"/>
    <w:rsid w:val="00E343DF"/>
    <w:rsid w:val="00E35D5D"/>
    <w:rsid w:val="00E35DCF"/>
    <w:rsid w:val="00E37C91"/>
    <w:rsid w:val="00E4342C"/>
    <w:rsid w:val="00E4568F"/>
    <w:rsid w:val="00E4788B"/>
    <w:rsid w:val="00E53BC5"/>
    <w:rsid w:val="00E53DD1"/>
    <w:rsid w:val="00E60497"/>
    <w:rsid w:val="00E61488"/>
    <w:rsid w:val="00E620B0"/>
    <w:rsid w:val="00E6238E"/>
    <w:rsid w:val="00E6337A"/>
    <w:rsid w:val="00E6346D"/>
    <w:rsid w:val="00E653CD"/>
    <w:rsid w:val="00E667A3"/>
    <w:rsid w:val="00E723F9"/>
    <w:rsid w:val="00E725F8"/>
    <w:rsid w:val="00E7287A"/>
    <w:rsid w:val="00E73FAE"/>
    <w:rsid w:val="00E74043"/>
    <w:rsid w:val="00E77061"/>
    <w:rsid w:val="00E77A4D"/>
    <w:rsid w:val="00E77DA5"/>
    <w:rsid w:val="00E81B40"/>
    <w:rsid w:val="00E82265"/>
    <w:rsid w:val="00E85C13"/>
    <w:rsid w:val="00E91755"/>
    <w:rsid w:val="00E96F8B"/>
    <w:rsid w:val="00EA340C"/>
    <w:rsid w:val="00EA5379"/>
    <w:rsid w:val="00EA689B"/>
    <w:rsid w:val="00EB4AD3"/>
    <w:rsid w:val="00ED1C9F"/>
    <w:rsid w:val="00ED2544"/>
    <w:rsid w:val="00ED76D0"/>
    <w:rsid w:val="00EF1643"/>
    <w:rsid w:val="00EF1DC7"/>
    <w:rsid w:val="00EF476A"/>
    <w:rsid w:val="00EF4C7C"/>
    <w:rsid w:val="00EF555B"/>
    <w:rsid w:val="00EF6811"/>
    <w:rsid w:val="00F01CFA"/>
    <w:rsid w:val="00F027BB"/>
    <w:rsid w:val="00F02DDB"/>
    <w:rsid w:val="00F070F7"/>
    <w:rsid w:val="00F11DCF"/>
    <w:rsid w:val="00F120DF"/>
    <w:rsid w:val="00F1288B"/>
    <w:rsid w:val="00F13F1F"/>
    <w:rsid w:val="00F158E5"/>
    <w:rsid w:val="00F162EA"/>
    <w:rsid w:val="00F174B9"/>
    <w:rsid w:val="00F17C8C"/>
    <w:rsid w:val="00F26A22"/>
    <w:rsid w:val="00F26CAC"/>
    <w:rsid w:val="00F31E05"/>
    <w:rsid w:val="00F34458"/>
    <w:rsid w:val="00F35080"/>
    <w:rsid w:val="00F37E7F"/>
    <w:rsid w:val="00F40F5A"/>
    <w:rsid w:val="00F42D99"/>
    <w:rsid w:val="00F45475"/>
    <w:rsid w:val="00F45C24"/>
    <w:rsid w:val="00F52D27"/>
    <w:rsid w:val="00F537C0"/>
    <w:rsid w:val="00F5643B"/>
    <w:rsid w:val="00F57AA5"/>
    <w:rsid w:val="00F57D8C"/>
    <w:rsid w:val="00F63A16"/>
    <w:rsid w:val="00F654A7"/>
    <w:rsid w:val="00F715DB"/>
    <w:rsid w:val="00F71A91"/>
    <w:rsid w:val="00F776E5"/>
    <w:rsid w:val="00F81A25"/>
    <w:rsid w:val="00F81DD1"/>
    <w:rsid w:val="00F83527"/>
    <w:rsid w:val="00F844FD"/>
    <w:rsid w:val="00F85284"/>
    <w:rsid w:val="00F93AB1"/>
    <w:rsid w:val="00F97D0B"/>
    <w:rsid w:val="00FA2635"/>
    <w:rsid w:val="00FA367A"/>
    <w:rsid w:val="00FA5943"/>
    <w:rsid w:val="00FB2DA4"/>
    <w:rsid w:val="00FB6768"/>
    <w:rsid w:val="00FB6CBC"/>
    <w:rsid w:val="00FC6756"/>
    <w:rsid w:val="00FD3994"/>
    <w:rsid w:val="00FD583F"/>
    <w:rsid w:val="00FD7488"/>
    <w:rsid w:val="00FE3D54"/>
    <w:rsid w:val="00FF16B4"/>
    <w:rsid w:val="00FF2247"/>
    <w:rsid w:val="00FF225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8BD49B"/>
  <w15:docId w15:val="{76010836-9356-4B5A-812A-5E5F7FAA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6219"/>
    <w:pPr>
      <w:spacing w:after="0"/>
      <w:jc w:val="both"/>
    </w:pPr>
    <w:rPr>
      <w:rFonts w:eastAsiaTheme="minorEastAsia"/>
    </w:rPr>
  </w:style>
  <w:style w:type="paragraph" w:styleId="Ttulo1">
    <w:name w:val="heading 1"/>
    <w:basedOn w:val="Normal"/>
    <w:link w:val="Ttulo1Car"/>
    <w:uiPriority w:val="1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C5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7968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1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1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1720B0"/>
    <w:pPr>
      <w:keepLines/>
      <w:spacing w:after="0" w:line="259" w:lineRule="auto"/>
      <w:outlineLvl w:val="9"/>
    </w:pPr>
    <w:rPr>
      <w:b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  <w:ind w:left="278"/>
    </w:pPr>
  </w:style>
  <w:style w:type="character" w:styleId="Hipervnculo">
    <w:name w:val="Hyperlink"/>
    <w:basedOn w:val="Fuentedeprrafopredeter"/>
    <w:uiPriority w:val="99"/>
    <w:unhideWhenUsed/>
    <w:rsid w:val="001720B0"/>
    <w:rPr>
      <w:color w:val="3592C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1"/>
    <w:rsid w:val="00CC5BCC"/>
    <w:rPr>
      <w:rFonts w:asciiTheme="majorHAnsi" w:eastAsiaTheme="majorEastAsia" w:hAnsiTheme="majorHAnsi" w:cstheme="majorBidi"/>
      <w:b/>
      <w:noProof/>
      <w:color w:val="012639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CC5B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C536F"/>
    <w:pPr>
      <w:tabs>
        <w:tab w:val="right" w:leader="dot" w:pos="10024"/>
      </w:tabs>
      <w:ind w:left="482"/>
    </w:pPr>
  </w:style>
  <w:style w:type="paragraph" w:styleId="Descripcin">
    <w:name w:val="caption"/>
    <w:basedOn w:val="Normal"/>
    <w:next w:val="Normal"/>
    <w:uiPriority w:val="99"/>
    <w:unhideWhenUsed/>
    <w:rsid w:val="000606F9"/>
    <w:pPr>
      <w:spacing w:after="200" w:line="240" w:lineRule="auto"/>
    </w:pPr>
    <w:rPr>
      <w:i/>
      <w:iCs/>
      <w:color w:val="082A75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0606F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E77DA5"/>
  </w:style>
  <w:style w:type="table" w:customStyle="1" w:styleId="TableNormal">
    <w:name w:val="Table Normal"/>
    <w:uiPriority w:val="2"/>
    <w:semiHidden/>
    <w:unhideWhenUsed/>
    <w:qFormat/>
    <w:rsid w:val="00216983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983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3348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3348"/>
    <w:rPr>
      <w:rFonts w:eastAsiaTheme="minorEastAsia"/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3348"/>
    <w:rPr>
      <w:vertAlign w:val="superscript"/>
    </w:rPr>
  </w:style>
  <w:style w:type="character" w:customStyle="1" w:styleId="hgkelc">
    <w:name w:val="hgkelc"/>
    <w:basedOn w:val="Fuentedeprrafopredeter"/>
    <w:rsid w:val="00253E8E"/>
  </w:style>
  <w:style w:type="character" w:customStyle="1" w:styleId="Ttulo4Car">
    <w:name w:val="Título 4 Car"/>
    <w:basedOn w:val="Fuentedeprrafopredeter"/>
    <w:link w:val="Ttulo4"/>
    <w:uiPriority w:val="1"/>
    <w:rsid w:val="007968EB"/>
    <w:rPr>
      <w:rFonts w:asciiTheme="majorHAnsi" w:eastAsiaTheme="majorEastAsia" w:hAnsiTheme="majorHAnsi" w:cstheme="majorBidi"/>
      <w:i/>
      <w:iCs/>
      <w:noProof/>
      <w:color w:val="013A57" w:themeColor="accent1" w:themeShade="BF"/>
    </w:rPr>
  </w:style>
  <w:style w:type="character" w:customStyle="1" w:styleId="st">
    <w:name w:val="st"/>
    <w:basedOn w:val="Fuentedeprrafopredeter"/>
    <w:rsid w:val="00551FFC"/>
  </w:style>
  <w:style w:type="paragraph" w:styleId="TDC4">
    <w:name w:val="toc 4"/>
    <w:basedOn w:val="Normal"/>
    <w:next w:val="Normal"/>
    <w:autoRedefine/>
    <w:uiPriority w:val="39"/>
    <w:unhideWhenUsed/>
    <w:rsid w:val="00E37C91"/>
    <w:pPr>
      <w:tabs>
        <w:tab w:val="right" w:leader="dot" w:pos="10024"/>
      </w:tabs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3C536F"/>
    <w:pPr>
      <w:spacing w:after="100" w:line="259" w:lineRule="auto"/>
      <w:ind w:left="880"/>
      <w:jc w:val="left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3C536F"/>
    <w:pPr>
      <w:spacing w:after="100" w:line="259" w:lineRule="auto"/>
      <w:ind w:left="1100"/>
      <w:jc w:val="left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3C536F"/>
    <w:pPr>
      <w:spacing w:after="100" w:line="259" w:lineRule="auto"/>
      <w:ind w:left="1320"/>
      <w:jc w:val="left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3C536F"/>
    <w:pPr>
      <w:spacing w:after="100" w:line="259" w:lineRule="auto"/>
      <w:ind w:left="1540"/>
      <w:jc w:val="left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3C536F"/>
    <w:pPr>
      <w:spacing w:after="100" w:line="259" w:lineRule="auto"/>
      <w:ind w:left="1760"/>
      <w:jc w:val="left"/>
    </w:pPr>
    <w:rPr>
      <w:sz w:val="22"/>
      <w:szCs w:val="22"/>
      <w:lang w:eastAsia="es-ES"/>
    </w:rPr>
  </w:style>
  <w:style w:type="table" w:styleId="Tabladelista1clara-nfasis5">
    <w:name w:val="List Table 1 Light Accent 5"/>
    <w:basedOn w:val="Tablanormal"/>
    <w:uiPriority w:val="46"/>
    <w:rsid w:val="00946B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Tabladelista4-nfasis2">
    <w:name w:val="List Table 4 Accent 2"/>
    <w:basedOn w:val="Tablanormal"/>
    <w:uiPriority w:val="49"/>
    <w:rsid w:val="00F42D99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42D99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505B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C7AD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es-ES"/>
    </w:rPr>
  </w:style>
  <w:style w:type="character" w:styleId="Textoennegrita">
    <w:name w:val="Strong"/>
    <w:basedOn w:val="Fuentedeprrafopredeter"/>
    <w:uiPriority w:val="22"/>
    <w:qFormat/>
    <w:rsid w:val="003C7A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hyperlink" Target="https://github.com/BBsito/Proyecto.git" TargetMode="External"/><Relationship Id="rId63" Type="http://schemas.openxmlformats.org/officeDocument/2006/relationships/image" Target="media/image43.emf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hyperlink" Target="file:///F:\1%20DAW\PROG\PROYECTO_Daniel_Mu&#241;oz\UT_7_2024_2025_Daniel_Mu&#241;oz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jpeg"/><Relationship Id="rId58" Type="http://schemas.openxmlformats.org/officeDocument/2006/relationships/package" Target="embeddings/Hoja_de_c_lculo_habilitada_para_macros_de_Microsoft_Excel1.xlsm"/><Relationship Id="rId66" Type="http://schemas.openxmlformats.org/officeDocument/2006/relationships/package" Target="embeddings/Hoja_de_c_lculo_habilitada_para_macros_de_Microsoft_Excel5.xlsm"/><Relationship Id="rId5" Type="http://schemas.openxmlformats.org/officeDocument/2006/relationships/settings" Target="settings.xml"/><Relationship Id="rId61" Type="http://schemas.openxmlformats.org/officeDocument/2006/relationships/image" Target="media/image42.emf"/><Relationship Id="rId19" Type="http://schemas.openxmlformats.org/officeDocument/2006/relationships/image" Target="media/image4.png"/><Relationship Id="rId14" Type="http://schemas.openxmlformats.org/officeDocument/2006/relationships/hyperlink" Target="file:///F:\1%20DAW\PROG\PROYECTO_Daniel_Mu&#241;oz\UT_7_2024_2025_Daniel_Mu&#241;oz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package" Target="embeddings/Hoja_de_c_lculo_habilitada_para_macros_de_Microsoft_Excel.xlsm"/><Relationship Id="rId64" Type="http://schemas.openxmlformats.org/officeDocument/2006/relationships/package" Target="embeddings/Hoja_de_c_lculo_habilitada_para_macros_de_Microsoft_Excel4.xlsm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numbering" Target="numbering.xml"/><Relationship Id="rId12" Type="http://schemas.openxmlformats.org/officeDocument/2006/relationships/hyperlink" Target="file:///F:\1%20DAW\PROG\PROYECTO_Daniel_Mu&#241;oz\UT_7_2024_2025_Daniel_Mu&#241;oz.docx" TargetMode="External"/><Relationship Id="rId17" Type="http://schemas.openxmlformats.org/officeDocument/2006/relationships/hyperlink" Target="https://wireframe.cc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1.emf"/><Relationship Id="rId67" Type="http://schemas.openxmlformats.org/officeDocument/2006/relationships/header" Target="header1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8.jpeg"/><Relationship Id="rId62" Type="http://schemas.openxmlformats.org/officeDocument/2006/relationships/package" Target="embeddings/Hoja_de_c_lculo_habilitada_para_macros_de_Microsoft_Excel3.xlsm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F:\1%20DAW\PROG\PROYECTO_Daniel_Mu&#241;oz\UT_7_2024_2025_Daniel_Mu&#241;oz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0.emf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package" Target="embeddings/Hoja_de_c_lculo_habilitada_para_macros_de_Microsoft_Excel2.xlsm"/><Relationship Id="rId65" Type="http://schemas.openxmlformats.org/officeDocument/2006/relationships/image" Target="media/image44.emf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3" Type="http://schemas.openxmlformats.org/officeDocument/2006/relationships/hyperlink" Target="file:///F:\1%20DAW\PROG\PROYECTO_Daniel_Mu&#241;oz\UT_7_2024_2025_Daniel_Mu&#241;oz.docx" TargetMode="External"/><Relationship Id="rId18" Type="http://schemas.openxmlformats.org/officeDocument/2006/relationships/hyperlink" Target="https://app.diagrams.net/" TargetMode="External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4.png"/><Relationship Id="rId55" Type="http://schemas.openxmlformats.org/officeDocument/2006/relationships/image" Target="media/image39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4287CBABE2E478298E0575FD92AD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ADF8-AAFF-4963-B056-F8C303664D49}"/>
      </w:docPartPr>
      <w:docPartBody>
        <w:p w:rsidR="00A71D6A" w:rsidRDefault="00963B15" w:rsidP="00963B15">
          <w:pPr>
            <w:pStyle w:val="14287CBABE2E478298E0575FD92ADA9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45E1B5457BB45CE87203C8964FA7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95AE0-1190-4A58-969D-235C8E889A57}"/>
      </w:docPartPr>
      <w:docPartBody>
        <w:p w:rsidR="00A71D6A" w:rsidRDefault="00963B15" w:rsidP="00963B15">
          <w:pPr>
            <w:pStyle w:val="D45E1B5457BB45CE87203C8964FA790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noProof/>
              <w:lang w:bidi="es-ES"/>
            </w:rPr>
            <w:t>julio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1416B8091134912B76ED011CB759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81054-0074-4CBA-BFE6-0152D39A88D4}"/>
      </w:docPartPr>
      <w:docPartBody>
        <w:p w:rsidR="00A71D6A" w:rsidRDefault="00963B15" w:rsidP="00963B15">
          <w:pPr>
            <w:pStyle w:val="A1416B8091134912B76ED011CB759EB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A7819D05EC44BAE8DDC09CEBFA58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2749F-90DE-4FC3-8A4F-D725BBB00D18}"/>
      </w:docPartPr>
      <w:docPartBody>
        <w:p w:rsidR="00A71D6A" w:rsidRDefault="00963B15" w:rsidP="00963B15">
          <w:pPr>
            <w:pStyle w:val="8A7819D05EC44BAE8DDC09CEBFA58051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AED537FCCF94216AB7DDB66051DF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92224-02AC-45CD-97B2-5368A0423C0E}"/>
      </w:docPartPr>
      <w:docPartBody>
        <w:p w:rsidR="00A71D6A" w:rsidRDefault="00963B15" w:rsidP="00963B15">
          <w:pPr>
            <w:pStyle w:val="4AED537FCCF94216AB7DDB66051DFA5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953A32BAB0C4ECAB732CC68C0A56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BC203-ABD0-4717-9E73-85F932D9ABBA}"/>
      </w:docPartPr>
      <w:docPartBody>
        <w:p w:rsidR="00A71D6A" w:rsidRDefault="00963B15" w:rsidP="00963B15">
          <w:pPr>
            <w:pStyle w:val="D953A32BAB0C4ECAB732CC68C0A56DC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50177917DBDB46A4AC656939EB51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EBF6E-BF2F-4CD8-AEF1-C1E8D1CDBFAC}"/>
      </w:docPartPr>
      <w:docPartBody>
        <w:p w:rsidR="00A71D6A" w:rsidRDefault="00963B15" w:rsidP="00963B15">
          <w:pPr>
            <w:pStyle w:val="50177917DBDB46A4AC656939EB51F44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1FC39B4680D46418E080AE783B65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7DB10C-8264-4621-9316-E68EDC1DBA64}"/>
      </w:docPartPr>
      <w:docPartBody>
        <w:p w:rsidR="009C5A38" w:rsidRDefault="002B16BA" w:rsidP="002B16BA">
          <w:pPr>
            <w:pStyle w:val="B1FC39B4680D46418E080AE783B654A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B15"/>
    <w:rsid w:val="0001781A"/>
    <w:rsid w:val="0002148D"/>
    <w:rsid w:val="00050043"/>
    <w:rsid w:val="00081F3B"/>
    <w:rsid w:val="000B76EC"/>
    <w:rsid w:val="000C2B5E"/>
    <w:rsid w:val="00112C1E"/>
    <w:rsid w:val="001370FA"/>
    <w:rsid w:val="001D0CFE"/>
    <w:rsid w:val="00216802"/>
    <w:rsid w:val="00236FE3"/>
    <w:rsid w:val="002416C9"/>
    <w:rsid w:val="00250258"/>
    <w:rsid w:val="002506DF"/>
    <w:rsid w:val="00252A6E"/>
    <w:rsid w:val="002771C9"/>
    <w:rsid w:val="00285AD8"/>
    <w:rsid w:val="00296438"/>
    <w:rsid w:val="002B16BA"/>
    <w:rsid w:val="002C23C8"/>
    <w:rsid w:val="00302B91"/>
    <w:rsid w:val="00317777"/>
    <w:rsid w:val="003C1035"/>
    <w:rsid w:val="003D7227"/>
    <w:rsid w:val="003F5CFC"/>
    <w:rsid w:val="003F71E4"/>
    <w:rsid w:val="00404CB4"/>
    <w:rsid w:val="004130A3"/>
    <w:rsid w:val="00444837"/>
    <w:rsid w:val="004B6A68"/>
    <w:rsid w:val="004B6B0E"/>
    <w:rsid w:val="004C383E"/>
    <w:rsid w:val="004D6D28"/>
    <w:rsid w:val="004E4AF3"/>
    <w:rsid w:val="00514C99"/>
    <w:rsid w:val="00553BC2"/>
    <w:rsid w:val="00557CA5"/>
    <w:rsid w:val="005709E5"/>
    <w:rsid w:val="005959B3"/>
    <w:rsid w:val="005C0E72"/>
    <w:rsid w:val="00605C0D"/>
    <w:rsid w:val="0063227A"/>
    <w:rsid w:val="00635C7D"/>
    <w:rsid w:val="0066166D"/>
    <w:rsid w:val="00684424"/>
    <w:rsid w:val="006A0C8B"/>
    <w:rsid w:val="006A6D69"/>
    <w:rsid w:val="00734B22"/>
    <w:rsid w:val="00760466"/>
    <w:rsid w:val="0078114E"/>
    <w:rsid w:val="00783082"/>
    <w:rsid w:val="007D1778"/>
    <w:rsid w:val="007D7A65"/>
    <w:rsid w:val="007E0BE2"/>
    <w:rsid w:val="00807A4A"/>
    <w:rsid w:val="0081382F"/>
    <w:rsid w:val="00865C23"/>
    <w:rsid w:val="00893BCB"/>
    <w:rsid w:val="008960CF"/>
    <w:rsid w:val="009051C9"/>
    <w:rsid w:val="00962633"/>
    <w:rsid w:val="00963B15"/>
    <w:rsid w:val="009645DB"/>
    <w:rsid w:val="009C318C"/>
    <w:rsid w:val="009C5A38"/>
    <w:rsid w:val="009D0F67"/>
    <w:rsid w:val="009F7343"/>
    <w:rsid w:val="00A015F9"/>
    <w:rsid w:val="00A71D6A"/>
    <w:rsid w:val="00A94268"/>
    <w:rsid w:val="00AC11EA"/>
    <w:rsid w:val="00B444FF"/>
    <w:rsid w:val="00BA03CE"/>
    <w:rsid w:val="00BB60B5"/>
    <w:rsid w:val="00BC415E"/>
    <w:rsid w:val="00BC427F"/>
    <w:rsid w:val="00BC4A34"/>
    <w:rsid w:val="00BE79AE"/>
    <w:rsid w:val="00BF4800"/>
    <w:rsid w:val="00C04752"/>
    <w:rsid w:val="00C070D0"/>
    <w:rsid w:val="00C278E8"/>
    <w:rsid w:val="00C627AA"/>
    <w:rsid w:val="00C85D97"/>
    <w:rsid w:val="00C9431D"/>
    <w:rsid w:val="00CE3A99"/>
    <w:rsid w:val="00D23AB1"/>
    <w:rsid w:val="00D40097"/>
    <w:rsid w:val="00D613BA"/>
    <w:rsid w:val="00E03F4D"/>
    <w:rsid w:val="00E1070B"/>
    <w:rsid w:val="00E32BA3"/>
    <w:rsid w:val="00EC0510"/>
    <w:rsid w:val="00F43476"/>
    <w:rsid w:val="00F5150F"/>
    <w:rsid w:val="00FA2BCD"/>
    <w:rsid w:val="00FD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9F7343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9F7343"/>
    <w:rPr>
      <w:caps/>
      <w:color w:val="44546A" w:themeColor="text2"/>
      <w:spacing w:val="20"/>
      <w:sz w:val="32"/>
      <w:lang w:eastAsia="en-US"/>
    </w:rPr>
  </w:style>
  <w:style w:type="paragraph" w:customStyle="1" w:styleId="14287CBABE2E478298E0575FD92ADA91">
    <w:name w:val="14287CBABE2E478298E0575FD92ADA91"/>
    <w:rsid w:val="00963B15"/>
  </w:style>
  <w:style w:type="paragraph" w:customStyle="1" w:styleId="D45E1B5457BB45CE87203C8964FA7903">
    <w:name w:val="D45E1B5457BB45CE87203C8964FA7903"/>
    <w:rsid w:val="00963B15"/>
  </w:style>
  <w:style w:type="paragraph" w:customStyle="1" w:styleId="A1416B8091134912B76ED011CB759EB3">
    <w:name w:val="A1416B8091134912B76ED011CB759EB3"/>
    <w:rsid w:val="00963B15"/>
  </w:style>
  <w:style w:type="paragraph" w:customStyle="1" w:styleId="8A7819D05EC44BAE8DDC09CEBFA58051">
    <w:name w:val="8A7819D05EC44BAE8DDC09CEBFA58051"/>
    <w:rsid w:val="00963B15"/>
  </w:style>
  <w:style w:type="paragraph" w:customStyle="1" w:styleId="4AED537FCCF94216AB7DDB66051DFA59">
    <w:name w:val="4AED537FCCF94216AB7DDB66051DFA59"/>
    <w:rsid w:val="00963B15"/>
  </w:style>
  <w:style w:type="paragraph" w:customStyle="1" w:styleId="D953A32BAB0C4ECAB732CC68C0A56DC1">
    <w:name w:val="D953A32BAB0C4ECAB732CC68C0A56DC1"/>
    <w:rsid w:val="00963B15"/>
  </w:style>
  <w:style w:type="paragraph" w:customStyle="1" w:styleId="50177917DBDB46A4AC656939EB51F44B">
    <w:name w:val="50177917DBDB46A4AC656939EB51F44B"/>
    <w:rsid w:val="00963B15"/>
  </w:style>
  <w:style w:type="paragraph" w:customStyle="1" w:styleId="B1FC39B4680D46418E080AE783B654A1">
    <w:name w:val="B1FC39B4680D46418E080AE783B654A1"/>
    <w:rsid w:val="002B1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César San Juan Pastor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7796E6-8B78-4B0F-AD0D-43641C640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445</TotalTime>
  <Pages>49</Pages>
  <Words>6742</Words>
  <Characters>37081</Characters>
  <Application>Microsoft Office Word</Application>
  <DocSecurity>0</DocSecurity>
  <Lines>309</Lines>
  <Paragraphs>87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Cesar</dc:creator>
  <cp:keywords/>
  <cp:lastModifiedBy>Daniel Muñoz Domenech</cp:lastModifiedBy>
  <cp:revision>32</cp:revision>
  <cp:lastPrinted>2020-07-19T11:29:00Z</cp:lastPrinted>
  <dcterms:created xsi:type="dcterms:W3CDTF">2025-05-17T13:54:00Z</dcterms:created>
  <dcterms:modified xsi:type="dcterms:W3CDTF">2025-05-23T08:48:00Z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